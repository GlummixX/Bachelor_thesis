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72119653" w14:textId="77777777" w:rsidTr="00DD1CC5">
        <w:trPr>
          <w:gridAfter w:val="1"/>
          <w:wAfter w:w="116" w:type="pct"/>
          <w:trHeight w:val="2098"/>
        </w:trPr>
        <w:tc>
          <w:tcPr>
            <w:tcW w:w="4884" w:type="pct"/>
            <w:gridSpan w:val="3"/>
          </w:tcPr>
          <w:p w14:paraId="4FC50E26" w14:textId="50C1FF89"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55BCB4E6"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4374C760" w14:textId="3F1F9ADE"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r>
            <w:r w:rsidR="004E321E" w:rsidRPr="004E321E">
              <w:rPr>
                <w:rFonts w:ascii="Arial" w:hAnsi="Arial" w:cs="Arial"/>
                <w:b/>
                <w:sz w:val="28"/>
                <w:szCs w:val="28"/>
              </w:rPr>
              <w:t>Katedra informatiky a kvantitativních metod</w:t>
            </w:r>
            <w:r w:rsidR="004E321E">
              <w:rPr>
                <w:rFonts w:ascii="Arial" w:hAnsi="Arial" w:cs="Arial"/>
                <w:b/>
                <w:sz w:val="28"/>
                <w:szCs w:val="28"/>
              </w:rPr>
              <w:t xml:space="preserve"> </w:t>
            </w:r>
          </w:p>
        </w:tc>
      </w:tr>
      <w:tr w:rsidR="00DD1CC5" w:rsidRPr="00F05B69" w14:paraId="436932F2" w14:textId="77777777" w:rsidTr="00FC3E01">
        <w:trPr>
          <w:gridAfter w:val="1"/>
          <w:wAfter w:w="116" w:type="pct"/>
          <w:trHeight w:val="6966"/>
        </w:trPr>
        <w:tc>
          <w:tcPr>
            <w:tcW w:w="4884" w:type="pct"/>
            <w:gridSpan w:val="3"/>
            <w:vAlign w:val="center"/>
          </w:tcPr>
          <w:p w14:paraId="27C0CFF0" w14:textId="35D74E4A" w:rsidR="00DD1CC5" w:rsidRPr="00CA7CD5" w:rsidRDefault="004E321E" w:rsidP="00DD1CC5">
            <w:pPr>
              <w:jc w:val="center"/>
              <w:rPr>
                <w:rFonts w:ascii="Arial" w:hAnsi="Arial" w:cs="Arial"/>
                <w:b/>
                <w:sz w:val="28"/>
                <w:szCs w:val="28"/>
              </w:rPr>
            </w:pPr>
            <w:r w:rsidRPr="004E321E">
              <w:rPr>
                <w:rFonts w:ascii="Arial" w:hAnsi="Arial" w:cs="Arial"/>
                <w:b/>
                <w:sz w:val="28"/>
                <w:szCs w:val="28"/>
              </w:rPr>
              <w:t>Vizualizace dat v Python</w:t>
            </w:r>
          </w:p>
          <w:p w14:paraId="2AF5DF50" w14:textId="1399336E" w:rsidR="00BC066D" w:rsidRDefault="00BC066D" w:rsidP="005D5814">
            <w:pPr>
              <w:rPr>
                <w:rFonts w:ascii="Arial" w:hAnsi="Arial" w:cs="Arial"/>
                <w:sz w:val="28"/>
                <w:szCs w:val="28"/>
              </w:rPr>
            </w:pPr>
          </w:p>
          <w:p w14:paraId="3584D196" w14:textId="6D28785C" w:rsidR="00DD1CC5" w:rsidRPr="00F05B69" w:rsidRDefault="00677D7A" w:rsidP="004820CF">
            <w:pPr>
              <w:jc w:val="center"/>
              <w:rPr>
                <w:rFonts w:ascii="Arial" w:hAnsi="Arial" w:cs="Arial"/>
                <w:sz w:val="28"/>
                <w:szCs w:val="28"/>
              </w:rPr>
            </w:pPr>
            <w:r>
              <w:rPr>
                <w:rFonts w:ascii="Arial" w:hAnsi="Arial" w:cs="Arial"/>
                <w:sz w:val="28"/>
                <w:szCs w:val="28"/>
              </w:rPr>
              <w:t>Bakalářská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3E18C354" w14:textId="77777777" w:rsidTr="00DD1CC5">
        <w:trPr>
          <w:gridAfter w:val="1"/>
          <w:wAfter w:w="116" w:type="pct"/>
          <w:trHeight w:val="1417"/>
        </w:trPr>
        <w:tc>
          <w:tcPr>
            <w:tcW w:w="4884" w:type="pct"/>
            <w:gridSpan w:val="3"/>
          </w:tcPr>
          <w:p w14:paraId="35D44462" w14:textId="3B68BA4F" w:rsidR="00DD1CC5" w:rsidRPr="00F05B69" w:rsidRDefault="00DD1CC5" w:rsidP="00DD1CC5">
            <w:pPr>
              <w:pStyle w:val="Bezmezer"/>
            </w:pPr>
            <w:r w:rsidRPr="00F05B69">
              <w:t>Autor:</w:t>
            </w:r>
            <w:r w:rsidR="00BC066D">
              <w:t xml:space="preserve"> </w:t>
            </w:r>
            <w:r w:rsidR="004E321E">
              <w:t>Matěj</w:t>
            </w:r>
            <w:r w:rsidR="00BC066D">
              <w:t xml:space="preserve"> </w:t>
            </w:r>
            <w:r w:rsidR="004E321E">
              <w:t>Kolář</w:t>
            </w:r>
          </w:p>
          <w:p w14:paraId="2B502E9B" w14:textId="109D919C" w:rsidR="00DD1CC5" w:rsidRPr="00F05B69" w:rsidRDefault="00DD1CC5" w:rsidP="00BC066D">
            <w:pPr>
              <w:pStyle w:val="Bezmezer"/>
              <w:tabs>
                <w:tab w:val="left" w:pos="5524"/>
              </w:tabs>
            </w:pPr>
            <w:r w:rsidRPr="00F05B69">
              <w:t>Studijní obor:</w:t>
            </w:r>
            <w:r w:rsidR="00BC066D">
              <w:t xml:space="preserve"> </w:t>
            </w:r>
            <w:r w:rsidR="004E321E">
              <w:t>Aplikovaná informatika</w:t>
            </w:r>
          </w:p>
        </w:tc>
      </w:tr>
      <w:tr w:rsidR="00DD1CC5" w:rsidRPr="00F05B69" w14:paraId="12C80486" w14:textId="77777777" w:rsidTr="00DD1CC5">
        <w:trPr>
          <w:gridAfter w:val="1"/>
          <w:wAfter w:w="116" w:type="pct"/>
          <w:trHeight w:val="2268"/>
        </w:trPr>
        <w:tc>
          <w:tcPr>
            <w:tcW w:w="4884" w:type="pct"/>
            <w:gridSpan w:val="3"/>
          </w:tcPr>
          <w:p w14:paraId="587A1324" w14:textId="28B1E16D" w:rsidR="004366F7" w:rsidRDefault="00DD1CC5" w:rsidP="00C45A5F">
            <w:r w:rsidRPr="00F05B69">
              <w:t xml:space="preserve">Vedoucí práce: </w:t>
            </w:r>
            <w:r w:rsidR="004E321E" w:rsidRPr="004E321E">
              <w:t>Mgr. Jiří Haviger, Ph.D.</w:t>
            </w:r>
          </w:p>
          <w:p w14:paraId="5E3D39B2" w14:textId="77777777" w:rsidR="004366F7" w:rsidRPr="00F05B69" w:rsidRDefault="004366F7" w:rsidP="00DD1CC5"/>
          <w:p w14:paraId="6DDB57E6" w14:textId="77777777" w:rsidR="00DD1CC5" w:rsidRPr="00F05B69" w:rsidRDefault="00DD1CC5" w:rsidP="00DD1CC5">
            <w:pPr>
              <w:pStyle w:val="Bezmezer"/>
            </w:pPr>
          </w:p>
        </w:tc>
      </w:tr>
      <w:tr w:rsidR="00DD1CC5" w:rsidRPr="00F05B69" w14:paraId="0C460CC2" w14:textId="77777777" w:rsidTr="00DD1CC5">
        <w:trPr>
          <w:gridAfter w:val="1"/>
          <w:wAfter w:w="116" w:type="pct"/>
          <w:trHeight w:val="397"/>
        </w:trPr>
        <w:tc>
          <w:tcPr>
            <w:tcW w:w="2442" w:type="pct"/>
            <w:vAlign w:val="bottom"/>
          </w:tcPr>
          <w:p w14:paraId="1E6246CC" w14:textId="77777777" w:rsidR="00DD1CC5" w:rsidRPr="00F05B69" w:rsidRDefault="00DD1CC5" w:rsidP="00DD1CC5">
            <w:r w:rsidRPr="00F05B69">
              <w:t>Hradec Králové</w:t>
            </w:r>
          </w:p>
        </w:tc>
        <w:tc>
          <w:tcPr>
            <w:tcW w:w="2442" w:type="pct"/>
            <w:gridSpan w:val="2"/>
            <w:vAlign w:val="bottom"/>
          </w:tcPr>
          <w:p w14:paraId="3B42C9D7" w14:textId="60147A39" w:rsidR="00DD1CC5" w:rsidRPr="00F05B69" w:rsidRDefault="00272D4C" w:rsidP="004366F7">
            <w:pPr>
              <w:jc w:val="right"/>
            </w:pPr>
            <w:r>
              <w:t>Březen</w:t>
            </w:r>
            <w:r w:rsidR="004820CF">
              <w:t xml:space="preserve"> </w:t>
            </w:r>
            <w:r w:rsidR="004E321E">
              <w:t>202</w:t>
            </w:r>
            <w:r w:rsidR="00D72CBB">
              <w:t>3</w:t>
            </w:r>
          </w:p>
        </w:tc>
      </w:tr>
      <w:tr w:rsidR="00DD1CC5" w:rsidRPr="00F05B69" w14:paraId="67BB4A66" w14:textId="77777777" w:rsidTr="0004216A">
        <w:trPr>
          <w:trHeight w:val="1280"/>
        </w:trPr>
        <w:tc>
          <w:tcPr>
            <w:tcW w:w="5000" w:type="pct"/>
            <w:gridSpan w:val="4"/>
          </w:tcPr>
          <w:p w14:paraId="7664252C" w14:textId="77777777" w:rsidR="004366F7" w:rsidRDefault="004366F7" w:rsidP="00E30302"/>
          <w:p w14:paraId="7AF2F9C0" w14:textId="77777777" w:rsidR="004366F7" w:rsidRDefault="004366F7" w:rsidP="00E30302"/>
          <w:p w14:paraId="566422D3" w14:textId="77777777" w:rsidR="004366F7" w:rsidRDefault="004366F7" w:rsidP="00E30302"/>
          <w:p w14:paraId="5A98DE07" w14:textId="77777777" w:rsidR="004366F7" w:rsidRDefault="004366F7" w:rsidP="00E30302"/>
          <w:p w14:paraId="358AA988" w14:textId="77777777" w:rsidR="004366F7" w:rsidRDefault="004366F7" w:rsidP="00E30302"/>
          <w:p w14:paraId="23968AF8" w14:textId="77777777" w:rsidR="004366F7" w:rsidRDefault="004366F7" w:rsidP="00E30302"/>
          <w:p w14:paraId="615E0749" w14:textId="77777777" w:rsidR="004366F7" w:rsidRDefault="004366F7" w:rsidP="00E30302"/>
          <w:p w14:paraId="6F4A6863" w14:textId="77777777" w:rsidR="004366F7" w:rsidRDefault="004366F7" w:rsidP="00E30302"/>
          <w:p w14:paraId="14939B3F" w14:textId="77777777" w:rsidR="004366F7" w:rsidRDefault="004366F7" w:rsidP="00E30302"/>
          <w:p w14:paraId="7DB78E55" w14:textId="77777777" w:rsidR="004366F7" w:rsidRDefault="004366F7" w:rsidP="00E30302"/>
          <w:p w14:paraId="05DC59E7" w14:textId="77777777" w:rsidR="004366F7" w:rsidRDefault="004366F7" w:rsidP="00E30302"/>
          <w:p w14:paraId="7171B2AE" w14:textId="77777777" w:rsidR="004366F7" w:rsidRDefault="004366F7" w:rsidP="00E30302"/>
          <w:p w14:paraId="31E0AD28" w14:textId="77777777" w:rsidR="004366F7" w:rsidRDefault="004366F7" w:rsidP="00E30302"/>
          <w:p w14:paraId="135F9965" w14:textId="77777777" w:rsidR="004366F7" w:rsidRDefault="004366F7" w:rsidP="00E30302"/>
          <w:p w14:paraId="558C8491" w14:textId="77777777" w:rsidR="004366F7" w:rsidRDefault="004366F7" w:rsidP="00E30302"/>
          <w:p w14:paraId="0AC69674" w14:textId="77777777" w:rsidR="004366F7" w:rsidRDefault="004366F7" w:rsidP="00E30302"/>
          <w:p w14:paraId="7F86A991" w14:textId="77777777" w:rsidR="004366F7" w:rsidRDefault="004366F7" w:rsidP="00E30302"/>
          <w:p w14:paraId="6C24202D" w14:textId="77777777" w:rsidR="004366F7" w:rsidRDefault="004366F7" w:rsidP="00E30302"/>
          <w:p w14:paraId="40F34BF8" w14:textId="77777777" w:rsidR="004366F7" w:rsidRDefault="004366F7" w:rsidP="00E30302"/>
          <w:p w14:paraId="50B6390B" w14:textId="77777777" w:rsidR="004366F7" w:rsidRDefault="004366F7" w:rsidP="00E30302"/>
          <w:p w14:paraId="79B72D90" w14:textId="77777777" w:rsidR="004366F7" w:rsidRDefault="004366F7" w:rsidP="00E30302"/>
          <w:p w14:paraId="035BF3F6" w14:textId="77777777" w:rsidR="004366F7" w:rsidRDefault="004366F7" w:rsidP="00E30302"/>
          <w:p w14:paraId="79AAE793" w14:textId="77777777" w:rsidR="004366F7" w:rsidRDefault="004366F7" w:rsidP="00E30302"/>
          <w:p w14:paraId="2C82EFFC" w14:textId="77777777" w:rsidR="006E20C2" w:rsidRDefault="006E20C2" w:rsidP="00E30302"/>
          <w:p w14:paraId="363D5A82" w14:textId="77777777" w:rsidR="004366F7" w:rsidRDefault="004366F7" w:rsidP="00E30302"/>
          <w:p w14:paraId="6AC5FD66" w14:textId="77777777" w:rsidR="00DD1CC5" w:rsidRPr="00F05B69" w:rsidRDefault="00DD1CC5" w:rsidP="00E30302">
            <w:r w:rsidRPr="00F05B69">
              <w:t>Prohlášení:</w:t>
            </w:r>
          </w:p>
          <w:p w14:paraId="48971988"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37E88C5A" w14:textId="77777777" w:rsidTr="00DD1CC5">
        <w:trPr>
          <w:trHeight w:val="1417"/>
        </w:trPr>
        <w:tc>
          <w:tcPr>
            <w:tcW w:w="2500" w:type="pct"/>
            <w:gridSpan w:val="2"/>
            <w:vAlign w:val="bottom"/>
          </w:tcPr>
          <w:p w14:paraId="17221CA6" w14:textId="1D80DA93"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7F446D">
              <w:rPr>
                <w:noProof/>
              </w:rPr>
              <w:t>9.4.2023</w:t>
            </w:r>
            <w:r w:rsidR="004366F7">
              <w:fldChar w:fldCharType="end"/>
            </w:r>
          </w:p>
        </w:tc>
        <w:tc>
          <w:tcPr>
            <w:tcW w:w="2500" w:type="pct"/>
            <w:gridSpan w:val="2"/>
            <w:vAlign w:val="bottom"/>
          </w:tcPr>
          <w:p w14:paraId="4A339504" w14:textId="7C874501" w:rsidR="00DD1CC5" w:rsidRPr="00F05B69" w:rsidRDefault="00743362" w:rsidP="00DD1CC5">
            <w:pPr>
              <w:jc w:val="center"/>
            </w:pPr>
            <w:r>
              <w:t>Matěj</w:t>
            </w:r>
            <w:r w:rsidR="00AC19F1">
              <w:t xml:space="preserve"> </w:t>
            </w:r>
            <w:r>
              <w:t>Kolář</w:t>
            </w:r>
          </w:p>
        </w:tc>
      </w:tr>
      <w:tr w:rsidR="00DD1CC5" w:rsidRPr="00F05B69" w14:paraId="4AF399FC" w14:textId="77777777" w:rsidTr="005640CC">
        <w:trPr>
          <w:trHeight w:val="13946"/>
        </w:trPr>
        <w:tc>
          <w:tcPr>
            <w:tcW w:w="4999" w:type="pct"/>
            <w:gridSpan w:val="4"/>
            <w:vAlign w:val="bottom"/>
          </w:tcPr>
          <w:p w14:paraId="6F5D20A0" w14:textId="77777777" w:rsidR="004366F7" w:rsidRDefault="004366F7" w:rsidP="005640CC"/>
          <w:p w14:paraId="62B98259" w14:textId="77777777" w:rsidR="004366F7" w:rsidRDefault="004366F7" w:rsidP="005640CC"/>
          <w:p w14:paraId="01CA83A7" w14:textId="77777777" w:rsidR="004366F7" w:rsidRDefault="004366F7" w:rsidP="005640CC"/>
          <w:p w14:paraId="51293FAF" w14:textId="77777777" w:rsidR="004366F7" w:rsidRDefault="004366F7" w:rsidP="005640CC"/>
          <w:p w14:paraId="367D0840" w14:textId="77777777" w:rsidR="004366F7" w:rsidRDefault="004366F7" w:rsidP="005640CC"/>
          <w:p w14:paraId="75B24A66" w14:textId="77777777" w:rsidR="004366F7" w:rsidRDefault="004366F7" w:rsidP="005640CC"/>
          <w:p w14:paraId="53DD3260" w14:textId="77777777" w:rsidR="004366F7" w:rsidRDefault="004366F7" w:rsidP="005640CC"/>
          <w:p w14:paraId="67E26883" w14:textId="77777777" w:rsidR="004366F7" w:rsidRDefault="004366F7" w:rsidP="005640CC"/>
          <w:p w14:paraId="73D0490C" w14:textId="77777777" w:rsidR="004366F7" w:rsidRDefault="004366F7" w:rsidP="005640CC"/>
          <w:p w14:paraId="188F3AF0" w14:textId="77777777" w:rsidR="004366F7" w:rsidRDefault="004366F7" w:rsidP="005640CC"/>
          <w:p w14:paraId="49D4BA1E" w14:textId="77777777" w:rsidR="004366F7" w:rsidRDefault="004366F7" w:rsidP="005640CC"/>
          <w:p w14:paraId="00F4DBD5" w14:textId="77777777" w:rsidR="004366F7" w:rsidRDefault="004366F7" w:rsidP="005640CC"/>
          <w:p w14:paraId="4CA22011" w14:textId="77777777" w:rsidR="004366F7" w:rsidRDefault="004366F7" w:rsidP="005640CC"/>
          <w:p w14:paraId="02B51408" w14:textId="77777777" w:rsidR="004366F7" w:rsidRDefault="004366F7" w:rsidP="005640CC"/>
          <w:p w14:paraId="77CE2C67" w14:textId="77777777" w:rsidR="004366F7" w:rsidRDefault="004366F7" w:rsidP="005640CC"/>
          <w:p w14:paraId="3B8A5FC9" w14:textId="77777777" w:rsidR="004366F7" w:rsidRDefault="004366F7" w:rsidP="005640CC"/>
          <w:p w14:paraId="46896FDF" w14:textId="77777777" w:rsidR="004366F7" w:rsidRDefault="004366F7" w:rsidP="005640CC"/>
          <w:p w14:paraId="21958D4A" w14:textId="77777777" w:rsidR="004366F7" w:rsidRDefault="004366F7" w:rsidP="005640CC"/>
          <w:p w14:paraId="015A0A1B" w14:textId="77777777" w:rsidR="004366F7" w:rsidRDefault="004366F7" w:rsidP="005640CC"/>
          <w:p w14:paraId="76426674" w14:textId="77777777" w:rsidR="004366F7" w:rsidRDefault="004366F7" w:rsidP="005640CC"/>
          <w:p w14:paraId="6C615644" w14:textId="77777777" w:rsidR="004366F7" w:rsidRDefault="004366F7" w:rsidP="005640CC"/>
          <w:p w14:paraId="6D376A42" w14:textId="77777777" w:rsidR="004366F7" w:rsidRDefault="004366F7" w:rsidP="005640CC"/>
          <w:p w14:paraId="01F4540D" w14:textId="77777777" w:rsidR="004366F7" w:rsidRDefault="004366F7" w:rsidP="005640CC"/>
          <w:p w14:paraId="154923C2" w14:textId="77777777" w:rsidR="004366F7" w:rsidRDefault="004366F7" w:rsidP="005640CC"/>
          <w:p w14:paraId="31ED8353" w14:textId="77777777" w:rsidR="004366F7" w:rsidRDefault="004366F7" w:rsidP="005640CC"/>
          <w:p w14:paraId="7FD3DA52" w14:textId="77777777" w:rsidR="004366F7" w:rsidRDefault="004366F7" w:rsidP="005640CC"/>
          <w:p w14:paraId="7D6B6D74" w14:textId="77777777" w:rsidR="004366F7" w:rsidRDefault="004366F7" w:rsidP="005640CC"/>
          <w:p w14:paraId="1D52EA1D" w14:textId="77777777" w:rsidR="00DD1CC5" w:rsidRPr="00F05B69" w:rsidRDefault="00DD1CC5" w:rsidP="005640CC">
            <w:r w:rsidRPr="00F05B69">
              <w:t>Poděkování:</w:t>
            </w:r>
          </w:p>
          <w:p w14:paraId="10EC0E77" w14:textId="3E7E6197" w:rsidR="00DD1CC5" w:rsidRPr="00F05B69" w:rsidRDefault="00DD1CC5" w:rsidP="004820CF">
            <w:pPr>
              <w:ind w:firstLine="708"/>
            </w:pPr>
            <w:r w:rsidRPr="00F05B69">
              <w:t>Děkuji vedoucímu</w:t>
            </w:r>
            <w:r w:rsidR="004820CF">
              <w:t xml:space="preserve"> </w:t>
            </w:r>
            <w:r w:rsidR="00BC066D">
              <w:t>bakalářské</w:t>
            </w:r>
            <w:r w:rsidRPr="00F05B69">
              <w:t xml:space="preserve"> práce</w:t>
            </w:r>
            <w:r w:rsidR="00181AD4">
              <w:t xml:space="preserve"> </w:t>
            </w:r>
            <w:r w:rsidR="00B82CD0" w:rsidRPr="00B82CD0">
              <w:t>Mgr. Jiří</w:t>
            </w:r>
            <w:r w:rsidR="00B82CD0">
              <w:t>mu</w:t>
            </w:r>
            <w:r w:rsidR="00B82CD0" w:rsidRPr="00B82CD0">
              <w:t xml:space="preserve"> Haviger</w:t>
            </w:r>
            <w:r w:rsidR="00B82CD0">
              <w:t>ovi</w:t>
            </w:r>
            <w:r w:rsidR="00B82CD0" w:rsidRPr="00B82CD0">
              <w:t>, Ph.D.</w:t>
            </w:r>
            <w:r w:rsidR="00B82CD0">
              <w:t xml:space="preserve"> </w:t>
            </w:r>
            <w:r w:rsidRPr="00F05B69">
              <w:t>za</w:t>
            </w:r>
            <w:r w:rsidR="004366F7">
              <w:t xml:space="preserve"> </w:t>
            </w:r>
            <w:r w:rsidRPr="00F05B69">
              <w:t xml:space="preserve">metodické </w:t>
            </w:r>
            <w:r w:rsidR="004366F7">
              <w:t>vedení práce</w:t>
            </w:r>
            <w:r w:rsidR="00181AD4">
              <w:t xml:space="preserve">, </w:t>
            </w:r>
            <w:r w:rsidR="00655278">
              <w:t xml:space="preserve">množství cenných </w:t>
            </w:r>
            <w:r w:rsidR="000C63C9">
              <w:t>rad,</w:t>
            </w:r>
            <w:r w:rsidR="00655278">
              <w:t xml:space="preserve"> podmětů, připomínek</w:t>
            </w:r>
            <w:r w:rsidR="000C63C9">
              <w:t xml:space="preserve"> a čas</w:t>
            </w:r>
            <w:r w:rsidR="00420F79">
              <w:t>,</w:t>
            </w:r>
            <w:r w:rsidR="000C63C9">
              <w:t xml:space="preserve"> který mi věnoval při řešení dané problematiky.</w:t>
            </w:r>
          </w:p>
        </w:tc>
      </w:tr>
    </w:tbl>
    <w:p w14:paraId="7E673F92"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59FEBAE0" w14:textId="77777777" w:rsidR="00240C6E" w:rsidRDefault="00240C6E" w:rsidP="00FC3E01">
      <w:pPr>
        <w:pStyle w:val="NadpisX"/>
      </w:pPr>
      <w:r>
        <w:lastRenderedPageBreak/>
        <w:t>Anotace</w:t>
      </w:r>
    </w:p>
    <w:p w14:paraId="1C540083" w14:textId="2F2BADB8" w:rsidR="00101236" w:rsidRDefault="00C55C41" w:rsidP="004820CF">
      <w:r>
        <w:t xml:space="preserve">Bakalářská práce se zabývá </w:t>
      </w:r>
      <w:r w:rsidR="00002F34">
        <w:t xml:space="preserve">popisem základních grafů a jejich implementací ve vizualizačních ekosystémech Matplotlib, </w:t>
      </w:r>
      <w:r w:rsidR="00164E34">
        <w:t xml:space="preserve">Plotly a Vega. </w:t>
      </w:r>
    </w:p>
    <w:p w14:paraId="5DA472F6" w14:textId="77777777" w:rsidR="004820CF" w:rsidRPr="0085629A" w:rsidRDefault="004820CF" w:rsidP="00FC3E01">
      <w:pPr>
        <w:pStyle w:val="NadpisX"/>
      </w:pPr>
    </w:p>
    <w:p w14:paraId="08DB2B40" w14:textId="77777777" w:rsidR="00240C6E" w:rsidRDefault="00240C6E" w:rsidP="00FC3E01">
      <w:pPr>
        <w:pStyle w:val="NadpisX"/>
        <w:rPr>
          <w:lang w:val="en-US"/>
        </w:rPr>
      </w:pPr>
      <w:r w:rsidRPr="004366F7">
        <w:rPr>
          <w:lang w:val="en-US"/>
        </w:rPr>
        <w:t>Annotation</w:t>
      </w:r>
    </w:p>
    <w:p w14:paraId="5B16EE98" w14:textId="77777777" w:rsidR="006E20C2" w:rsidRPr="006E20C2" w:rsidRDefault="006E20C2" w:rsidP="006E20C2">
      <w:pPr>
        <w:rPr>
          <w:lang w:val="en-US"/>
        </w:rPr>
      </w:pPr>
    </w:p>
    <w:p w14:paraId="19CC2DD7" w14:textId="5F9B7E92"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E321E" w:rsidRPr="004E321E">
        <w:rPr>
          <w:sz w:val="28"/>
          <w:lang w:val="en-US"/>
        </w:rPr>
        <w:t>Data visualization in Python</w:t>
      </w:r>
    </w:p>
    <w:p w14:paraId="490744CE" w14:textId="77777777" w:rsidR="004366F7" w:rsidRPr="004366F7" w:rsidRDefault="004366F7" w:rsidP="004366F7">
      <w:pPr>
        <w:autoSpaceDE w:val="0"/>
        <w:autoSpaceDN w:val="0"/>
        <w:adjustRightInd w:val="0"/>
        <w:spacing w:line="240" w:lineRule="auto"/>
        <w:rPr>
          <w:lang w:val="en-US"/>
        </w:rPr>
      </w:pPr>
    </w:p>
    <w:p w14:paraId="75A0826E" w14:textId="77777777" w:rsidR="006C5362" w:rsidRDefault="006B120F" w:rsidP="00240C6E">
      <w:pPr>
        <w:spacing w:after="200" w:line="276" w:lineRule="auto"/>
      </w:pPr>
      <w:r w:rsidRPr="006B120F">
        <w:t>Th</w:t>
      </w:r>
      <w:r w:rsidR="00A53E4A">
        <w:t>is</w:t>
      </w:r>
      <w:r w:rsidRPr="006B120F">
        <w:t xml:space="preserve"> bachelor's thesis deals with the description of basic graphs and their implementation in the visualization ecosystems Matplotlib, Plotly and Vega.</w:t>
      </w:r>
    </w:p>
    <w:p w14:paraId="7D99EB1D" w14:textId="67D87229" w:rsidR="00240C6E" w:rsidRDefault="00240C6E" w:rsidP="00240C6E">
      <w:pPr>
        <w:spacing w:after="200" w:line="276" w:lineRule="auto"/>
      </w:pPr>
      <w:r>
        <w:br w:type="page"/>
      </w:r>
    </w:p>
    <w:p w14:paraId="14DDC574" w14:textId="77777777" w:rsidR="00B85C56" w:rsidRPr="00B85C56" w:rsidRDefault="00077F62" w:rsidP="00FC3E01">
      <w:pPr>
        <w:pStyle w:val="NadpisX"/>
      </w:pPr>
      <w:r>
        <w:lastRenderedPageBreak/>
        <w:t>Obsah</w:t>
      </w:r>
    </w:p>
    <w:p w14:paraId="19EA0D97" w14:textId="71AB3AB1" w:rsidR="00EE14FB" w:rsidRDefault="00EC5BCD">
      <w:pPr>
        <w:pStyle w:val="Obsah1"/>
        <w:tabs>
          <w:tab w:val="left" w:pos="480"/>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\o "1-2" \h \z \u </w:instrText>
      </w:r>
      <w:r>
        <w:fldChar w:fldCharType="separate"/>
      </w:r>
      <w:hyperlink w:anchor="_Toc131944810" w:history="1">
        <w:r w:rsidR="00EE14FB" w:rsidRPr="00F0261D">
          <w:rPr>
            <w:rStyle w:val="Hypertextovodkaz"/>
            <w:noProof/>
          </w:rPr>
          <w:t>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Úvod</w:t>
        </w:r>
        <w:r w:rsidR="00EE14FB">
          <w:rPr>
            <w:noProof/>
            <w:webHidden/>
          </w:rPr>
          <w:tab/>
        </w:r>
        <w:r w:rsidR="00EE14FB">
          <w:rPr>
            <w:noProof/>
            <w:webHidden/>
          </w:rPr>
          <w:fldChar w:fldCharType="begin"/>
        </w:r>
        <w:r w:rsidR="00EE14FB">
          <w:rPr>
            <w:noProof/>
            <w:webHidden/>
          </w:rPr>
          <w:instrText xml:space="preserve"> PAGEREF _Toc131944810 \h </w:instrText>
        </w:r>
        <w:r w:rsidR="00EE14FB">
          <w:rPr>
            <w:noProof/>
            <w:webHidden/>
          </w:rPr>
        </w:r>
        <w:r w:rsidR="00EE14FB">
          <w:rPr>
            <w:noProof/>
            <w:webHidden/>
          </w:rPr>
          <w:fldChar w:fldCharType="separate"/>
        </w:r>
        <w:r w:rsidR="004D1B63">
          <w:rPr>
            <w:noProof/>
            <w:webHidden/>
          </w:rPr>
          <w:t>1</w:t>
        </w:r>
        <w:r w:rsidR="00EE14FB">
          <w:rPr>
            <w:noProof/>
            <w:webHidden/>
          </w:rPr>
          <w:fldChar w:fldCharType="end"/>
        </w:r>
      </w:hyperlink>
    </w:p>
    <w:p w14:paraId="431811D4" w14:textId="46A7F2EB"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1" w:history="1">
        <w:r w:rsidR="00EE14FB" w:rsidRPr="00F0261D">
          <w:rPr>
            <w:rStyle w:val="Hypertextovodkaz"/>
            <w:noProof/>
          </w:rPr>
          <w:t>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Data a jejich specifikace</w:t>
        </w:r>
        <w:r w:rsidR="00EE14FB">
          <w:rPr>
            <w:noProof/>
            <w:webHidden/>
          </w:rPr>
          <w:tab/>
        </w:r>
        <w:r w:rsidR="00EE14FB">
          <w:rPr>
            <w:noProof/>
            <w:webHidden/>
          </w:rPr>
          <w:fldChar w:fldCharType="begin"/>
        </w:r>
        <w:r w:rsidR="00EE14FB">
          <w:rPr>
            <w:noProof/>
            <w:webHidden/>
          </w:rPr>
          <w:instrText xml:space="preserve"> PAGEREF _Toc131944811 \h </w:instrText>
        </w:r>
        <w:r w:rsidR="00EE14FB">
          <w:rPr>
            <w:noProof/>
            <w:webHidden/>
          </w:rPr>
        </w:r>
        <w:r w:rsidR="00EE14FB">
          <w:rPr>
            <w:noProof/>
            <w:webHidden/>
          </w:rPr>
          <w:fldChar w:fldCharType="separate"/>
        </w:r>
        <w:r w:rsidR="004D1B63">
          <w:rPr>
            <w:noProof/>
            <w:webHidden/>
          </w:rPr>
          <w:t>2</w:t>
        </w:r>
        <w:r w:rsidR="00EE14FB">
          <w:rPr>
            <w:noProof/>
            <w:webHidden/>
          </w:rPr>
          <w:fldChar w:fldCharType="end"/>
        </w:r>
      </w:hyperlink>
    </w:p>
    <w:p w14:paraId="0D70BFCB" w14:textId="2128545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2" w:history="1">
        <w:r w:rsidR="00EE14FB" w:rsidRPr="00F0261D">
          <w:rPr>
            <w:rStyle w:val="Hypertextovodkaz"/>
            <w:noProof/>
          </w:rPr>
          <w:t>2.1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Struktura</w:t>
        </w:r>
        <w:r w:rsidR="00EE14FB">
          <w:rPr>
            <w:noProof/>
            <w:webHidden/>
          </w:rPr>
          <w:tab/>
        </w:r>
        <w:r w:rsidR="00EE14FB">
          <w:rPr>
            <w:noProof/>
            <w:webHidden/>
          </w:rPr>
          <w:fldChar w:fldCharType="begin"/>
        </w:r>
        <w:r w:rsidR="00EE14FB">
          <w:rPr>
            <w:noProof/>
            <w:webHidden/>
          </w:rPr>
          <w:instrText xml:space="preserve"> PAGEREF _Toc131944812 \h </w:instrText>
        </w:r>
        <w:r w:rsidR="00EE14FB">
          <w:rPr>
            <w:noProof/>
            <w:webHidden/>
          </w:rPr>
        </w:r>
        <w:r w:rsidR="00EE14FB">
          <w:rPr>
            <w:noProof/>
            <w:webHidden/>
          </w:rPr>
          <w:fldChar w:fldCharType="separate"/>
        </w:r>
        <w:r w:rsidR="004D1B63">
          <w:rPr>
            <w:noProof/>
            <w:webHidden/>
          </w:rPr>
          <w:t>2</w:t>
        </w:r>
        <w:r w:rsidR="00EE14FB">
          <w:rPr>
            <w:noProof/>
            <w:webHidden/>
          </w:rPr>
          <w:fldChar w:fldCharType="end"/>
        </w:r>
      </w:hyperlink>
    </w:p>
    <w:p w14:paraId="397A970D" w14:textId="58DC57A7"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3" w:history="1">
        <w:r w:rsidR="00EE14FB" w:rsidRPr="00F0261D">
          <w:rPr>
            <w:rStyle w:val="Hypertextovodkaz"/>
            <w:noProof/>
          </w:rPr>
          <w:t>2.2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Interpretace</w:t>
        </w:r>
        <w:r w:rsidR="00EE14FB">
          <w:rPr>
            <w:noProof/>
            <w:webHidden/>
          </w:rPr>
          <w:tab/>
        </w:r>
        <w:r w:rsidR="00EE14FB">
          <w:rPr>
            <w:noProof/>
            <w:webHidden/>
          </w:rPr>
          <w:fldChar w:fldCharType="begin"/>
        </w:r>
        <w:r w:rsidR="00EE14FB">
          <w:rPr>
            <w:noProof/>
            <w:webHidden/>
          </w:rPr>
          <w:instrText xml:space="preserve"> PAGEREF _Toc131944813 \h </w:instrText>
        </w:r>
        <w:r w:rsidR="00EE14FB">
          <w:rPr>
            <w:noProof/>
            <w:webHidden/>
          </w:rPr>
        </w:r>
        <w:r w:rsidR="00EE14FB">
          <w:rPr>
            <w:noProof/>
            <w:webHidden/>
          </w:rPr>
          <w:fldChar w:fldCharType="separate"/>
        </w:r>
        <w:r w:rsidR="004D1B63">
          <w:rPr>
            <w:noProof/>
            <w:webHidden/>
          </w:rPr>
          <w:t>2</w:t>
        </w:r>
        <w:r w:rsidR="00EE14FB">
          <w:rPr>
            <w:noProof/>
            <w:webHidden/>
          </w:rPr>
          <w:fldChar w:fldCharType="end"/>
        </w:r>
      </w:hyperlink>
    </w:p>
    <w:p w14:paraId="2F01B26D" w14:textId="748B774C"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4" w:history="1">
        <w:r w:rsidR="00EE14FB" w:rsidRPr="00F0261D">
          <w:rPr>
            <w:rStyle w:val="Hypertextovodkaz"/>
            <w:noProof/>
          </w:rPr>
          <w:t>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Vizualizace</w:t>
        </w:r>
        <w:r w:rsidR="00EE14FB">
          <w:rPr>
            <w:noProof/>
            <w:webHidden/>
          </w:rPr>
          <w:tab/>
        </w:r>
        <w:r w:rsidR="00EE14FB">
          <w:rPr>
            <w:noProof/>
            <w:webHidden/>
          </w:rPr>
          <w:fldChar w:fldCharType="begin"/>
        </w:r>
        <w:r w:rsidR="00EE14FB">
          <w:rPr>
            <w:noProof/>
            <w:webHidden/>
          </w:rPr>
          <w:instrText xml:space="preserve"> PAGEREF _Toc131944814 \h </w:instrText>
        </w:r>
        <w:r w:rsidR="00EE14FB">
          <w:rPr>
            <w:noProof/>
            <w:webHidden/>
          </w:rPr>
        </w:r>
        <w:r w:rsidR="00EE14FB">
          <w:rPr>
            <w:noProof/>
            <w:webHidden/>
          </w:rPr>
          <w:fldChar w:fldCharType="separate"/>
        </w:r>
        <w:r w:rsidR="004D1B63">
          <w:rPr>
            <w:noProof/>
            <w:webHidden/>
          </w:rPr>
          <w:t>3</w:t>
        </w:r>
        <w:r w:rsidR="00EE14FB">
          <w:rPr>
            <w:noProof/>
            <w:webHidden/>
          </w:rPr>
          <w:fldChar w:fldCharType="end"/>
        </w:r>
      </w:hyperlink>
    </w:p>
    <w:p w14:paraId="6F26DE3B" w14:textId="50B6DE85"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5" w:history="1">
        <w:r w:rsidR="00EE14FB" w:rsidRPr="00F0261D">
          <w:rPr>
            <w:rStyle w:val="Hypertextovodkaz"/>
            <w:noProof/>
          </w:rPr>
          <w:t>3.1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Druhy grafů</w:t>
        </w:r>
        <w:r w:rsidR="00EE14FB">
          <w:rPr>
            <w:noProof/>
            <w:webHidden/>
          </w:rPr>
          <w:tab/>
        </w:r>
        <w:r w:rsidR="00EE14FB">
          <w:rPr>
            <w:noProof/>
            <w:webHidden/>
          </w:rPr>
          <w:fldChar w:fldCharType="begin"/>
        </w:r>
        <w:r w:rsidR="00EE14FB">
          <w:rPr>
            <w:noProof/>
            <w:webHidden/>
          </w:rPr>
          <w:instrText xml:space="preserve"> PAGEREF _Toc131944815 \h </w:instrText>
        </w:r>
        <w:r w:rsidR="00EE14FB">
          <w:rPr>
            <w:noProof/>
            <w:webHidden/>
          </w:rPr>
        </w:r>
        <w:r w:rsidR="00EE14FB">
          <w:rPr>
            <w:noProof/>
            <w:webHidden/>
          </w:rPr>
          <w:fldChar w:fldCharType="separate"/>
        </w:r>
        <w:r w:rsidR="004D1B63">
          <w:rPr>
            <w:noProof/>
            <w:webHidden/>
          </w:rPr>
          <w:t>3</w:t>
        </w:r>
        <w:r w:rsidR="00EE14FB">
          <w:rPr>
            <w:noProof/>
            <w:webHidden/>
          </w:rPr>
          <w:fldChar w:fldCharType="end"/>
        </w:r>
      </w:hyperlink>
    </w:p>
    <w:p w14:paraId="41286715" w14:textId="5AE8BAE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6" w:history="1">
        <w:r w:rsidR="00EE14FB" w:rsidRPr="00F0261D">
          <w:rPr>
            <w:rStyle w:val="Hypertextovodkaz"/>
            <w:noProof/>
          </w:rPr>
          <w:t>3.2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Design</w:t>
        </w:r>
        <w:r w:rsidR="00EE14FB">
          <w:rPr>
            <w:noProof/>
            <w:webHidden/>
          </w:rPr>
          <w:tab/>
        </w:r>
        <w:r w:rsidR="00EE14FB">
          <w:rPr>
            <w:noProof/>
            <w:webHidden/>
          </w:rPr>
          <w:fldChar w:fldCharType="begin"/>
        </w:r>
        <w:r w:rsidR="00EE14FB">
          <w:rPr>
            <w:noProof/>
            <w:webHidden/>
          </w:rPr>
          <w:instrText xml:space="preserve"> PAGEREF _Toc131944816 \h </w:instrText>
        </w:r>
        <w:r w:rsidR="00EE14FB">
          <w:rPr>
            <w:noProof/>
            <w:webHidden/>
          </w:rPr>
        </w:r>
        <w:r w:rsidR="00EE14FB">
          <w:rPr>
            <w:noProof/>
            <w:webHidden/>
          </w:rPr>
          <w:fldChar w:fldCharType="separate"/>
        </w:r>
        <w:r w:rsidR="004D1B63">
          <w:rPr>
            <w:noProof/>
            <w:webHidden/>
          </w:rPr>
          <w:t>4</w:t>
        </w:r>
        <w:r w:rsidR="00EE14FB">
          <w:rPr>
            <w:noProof/>
            <w:webHidden/>
          </w:rPr>
          <w:fldChar w:fldCharType="end"/>
        </w:r>
      </w:hyperlink>
    </w:p>
    <w:p w14:paraId="46076EF7" w14:textId="5CA2964F"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17" w:history="1">
        <w:r w:rsidR="00EE14FB" w:rsidRPr="00F0261D">
          <w:rPr>
            <w:rStyle w:val="Hypertextovodkaz"/>
            <w:noProof/>
          </w:rPr>
          <w:t>4</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Datové struktury v jazyce Python</w:t>
        </w:r>
        <w:r w:rsidR="00EE14FB">
          <w:rPr>
            <w:noProof/>
            <w:webHidden/>
          </w:rPr>
          <w:tab/>
        </w:r>
        <w:r w:rsidR="00EE14FB">
          <w:rPr>
            <w:noProof/>
            <w:webHidden/>
          </w:rPr>
          <w:fldChar w:fldCharType="begin"/>
        </w:r>
        <w:r w:rsidR="00EE14FB">
          <w:rPr>
            <w:noProof/>
            <w:webHidden/>
          </w:rPr>
          <w:instrText xml:space="preserve"> PAGEREF _Toc131944817 \h </w:instrText>
        </w:r>
        <w:r w:rsidR="00EE14FB">
          <w:rPr>
            <w:noProof/>
            <w:webHidden/>
          </w:rPr>
        </w:r>
        <w:r w:rsidR="00EE14FB">
          <w:rPr>
            <w:noProof/>
            <w:webHidden/>
          </w:rPr>
          <w:fldChar w:fldCharType="separate"/>
        </w:r>
        <w:r w:rsidR="004D1B63">
          <w:rPr>
            <w:noProof/>
            <w:webHidden/>
          </w:rPr>
          <w:t>6</w:t>
        </w:r>
        <w:r w:rsidR="00EE14FB">
          <w:rPr>
            <w:noProof/>
            <w:webHidden/>
          </w:rPr>
          <w:fldChar w:fldCharType="end"/>
        </w:r>
      </w:hyperlink>
    </w:p>
    <w:p w14:paraId="2638C782" w14:textId="4AEFDDB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8" w:history="1">
        <w:r w:rsidR="00EE14FB" w:rsidRPr="00F0261D">
          <w:rPr>
            <w:rStyle w:val="Hypertextovodkaz"/>
            <w:noProof/>
          </w:rPr>
          <w:t>4.1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Nativní datové struktury</w:t>
        </w:r>
        <w:r w:rsidR="00EE14FB">
          <w:rPr>
            <w:noProof/>
            <w:webHidden/>
          </w:rPr>
          <w:tab/>
        </w:r>
        <w:r w:rsidR="00EE14FB">
          <w:rPr>
            <w:noProof/>
            <w:webHidden/>
          </w:rPr>
          <w:fldChar w:fldCharType="begin"/>
        </w:r>
        <w:r w:rsidR="00EE14FB">
          <w:rPr>
            <w:noProof/>
            <w:webHidden/>
          </w:rPr>
          <w:instrText xml:space="preserve"> PAGEREF _Toc131944818 \h </w:instrText>
        </w:r>
        <w:r w:rsidR="00EE14FB">
          <w:rPr>
            <w:noProof/>
            <w:webHidden/>
          </w:rPr>
        </w:r>
        <w:r w:rsidR="00EE14FB">
          <w:rPr>
            <w:noProof/>
            <w:webHidden/>
          </w:rPr>
          <w:fldChar w:fldCharType="separate"/>
        </w:r>
        <w:r w:rsidR="004D1B63">
          <w:rPr>
            <w:noProof/>
            <w:webHidden/>
          </w:rPr>
          <w:t>6</w:t>
        </w:r>
        <w:r w:rsidR="00EE14FB">
          <w:rPr>
            <w:noProof/>
            <w:webHidden/>
          </w:rPr>
          <w:fldChar w:fldCharType="end"/>
        </w:r>
      </w:hyperlink>
    </w:p>
    <w:p w14:paraId="6B4A8E88" w14:textId="2339D7EE"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19" w:history="1">
        <w:r w:rsidR="00EE14FB" w:rsidRPr="00F0261D">
          <w:rPr>
            <w:rStyle w:val="Hypertextovodkaz"/>
            <w:noProof/>
          </w:rPr>
          <w:t>4.2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Externí datové struktury</w:t>
        </w:r>
        <w:r w:rsidR="00EE14FB">
          <w:rPr>
            <w:noProof/>
            <w:webHidden/>
          </w:rPr>
          <w:tab/>
        </w:r>
        <w:r w:rsidR="00EE14FB">
          <w:rPr>
            <w:noProof/>
            <w:webHidden/>
          </w:rPr>
          <w:fldChar w:fldCharType="begin"/>
        </w:r>
        <w:r w:rsidR="00EE14FB">
          <w:rPr>
            <w:noProof/>
            <w:webHidden/>
          </w:rPr>
          <w:instrText xml:space="preserve"> PAGEREF _Toc131944819 \h </w:instrText>
        </w:r>
        <w:r w:rsidR="00EE14FB">
          <w:rPr>
            <w:noProof/>
            <w:webHidden/>
          </w:rPr>
        </w:r>
        <w:r w:rsidR="00EE14FB">
          <w:rPr>
            <w:noProof/>
            <w:webHidden/>
          </w:rPr>
          <w:fldChar w:fldCharType="separate"/>
        </w:r>
        <w:r w:rsidR="004D1B63">
          <w:rPr>
            <w:noProof/>
            <w:webHidden/>
          </w:rPr>
          <w:t>7</w:t>
        </w:r>
        <w:r w:rsidR="00EE14FB">
          <w:rPr>
            <w:noProof/>
            <w:webHidden/>
          </w:rPr>
          <w:fldChar w:fldCharType="end"/>
        </w:r>
      </w:hyperlink>
    </w:p>
    <w:p w14:paraId="264ADC1D" w14:textId="700E5156"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0" w:history="1">
        <w:r w:rsidR="00EE14FB" w:rsidRPr="00F0261D">
          <w:rPr>
            <w:rStyle w:val="Hypertextovodkaz"/>
            <w:noProof/>
          </w:rPr>
          <w:t>5</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Stručný popis cesty dat</w:t>
        </w:r>
        <w:r w:rsidR="00EE14FB">
          <w:rPr>
            <w:noProof/>
            <w:webHidden/>
          </w:rPr>
          <w:tab/>
        </w:r>
        <w:r w:rsidR="00EE14FB">
          <w:rPr>
            <w:noProof/>
            <w:webHidden/>
          </w:rPr>
          <w:fldChar w:fldCharType="begin"/>
        </w:r>
        <w:r w:rsidR="00EE14FB">
          <w:rPr>
            <w:noProof/>
            <w:webHidden/>
          </w:rPr>
          <w:instrText xml:space="preserve"> PAGEREF _Toc131944820 \h </w:instrText>
        </w:r>
        <w:r w:rsidR="00EE14FB">
          <w:rPr>
            <w:noProof/>
            <w:webHidden/>
          </w:rPr>
        </w:r>
        <w:r w:rsidR="00EE14FB">
          <w:rPr>
            <w:noProof/>
            <w:webHidden/>
          </w:rPr>
          <w:fldChar w:fldCharType="separate"/>
        </w:r>
        <w:r w:rsidR="004D1B63">
          <w:rPr>
            <w:noProof/>
            <w:webHidden/>
          </w:rPr>
          <w:t>9</w:t>
        </w:r>
        <w:r w:rsidR="00EE14FB">
          <w:rPr>
            <w:noProof/>
            <w:webHidden/>
          </w:rPr>
          <w:fldChar w:fldCharType="end"/>
        </w:r>
      </w:hyperlink>
    </w:p>
    <w:p w14:paraId="20EAFCCF" w14:textId="47D77070"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1" w:history="1">
        <w:r w:rsidR="00EE14FB" w:rsidRPr="00F0261D">
          <w:rPr>
            <w:rStyle w:val="Hypertextovodkaz"/>
            <w:noProof/>
          </w:rPr>
          <w:t>6</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Ekosystémy</w:t>
        </w:r>
        <w:r w:rsidR="00EE14FB">
          <w:rPr>
            <w:noProof/>
            <w:webHidden/>
          </w:rPr>
          <w:tab/>
        </w:r>
        <w:r w:rsidR="00EE14FB">
          <w:rPr>
            <w:noProof/>
            <w:webHidden/>
          </w:rPr>
          <w:fldChar w:fldCharType="begin"/>
        </w:r>
        <w:r w:rsidR="00EE14FB">
          <w:rPr>
            <w:noProof/>
            <w:webHidden/>
          </w:rPr>
          <w:instrText xml:space="preserve"> PAGEREF _Toc131944821 \h </w:instrText>
        </w:r>
        <w:r w:rsidR="00EE14FB">
          <w:rPr>
            <w:noProof/>
            <w:webHidden/>
          </w:rPr>
        </w:r>
        <w:r w:rsidR="00EE14FB">
          <w:rPr>
            <w:noProof/>
            <w:webHidden/>
          </w:rPr>
          <w:fldChar w:fldCharType="separate"/>
        </w:r>
        <w:r w:rsidR="004D1B63">
          <w:rPr>
            <w:noProof/>
            <w:webHidden/>
          </w:rPr>
          <w:t>10</w:t>
        </w:r>
        <w:r w:rsidR="00EE14FB">
          <w:rPr>
            <w:noProof/>
            <w:webHidden/>
          </w:rPr>
          <w:fldChar w:fldCharType="end"/>
        </w:r>
      </w:hyperlink>
    </w:p>
    <w:p w14:paraId="71F1547B" w14:textId="5E66722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2" w:history="1">
        <w:r w:rsidR="00EE14FB" w:rsidRPr="00F0261D">
          <w:rPr>
            <w:rStyle w:val="Hypertextovodkaz"/>
            <w:noProof/>
          </w:rPr>
          <w:t>6.1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Matplotlib</w:t>
        </w:r>
        <w:r w:rsidR="00EE14FB">
          <w:rPr>
            <w:noProof/>
            <w:webHidden/>
          </w:rPr>
          <w:tab/>
        </w:r>
        <w:r w:rsidR="00EE14FB">
          <w:rPr>
            <w:noProof/>
            <w:webHidden/>
          </w:rPr>
          <w:fldChar w:fldCharType="begin"/>
        </w:r>
        <w:r w:rsidR="00EE14FB">
          <w:rPr>
            <w:noProof/>
            <w:webHidden/>
          </w:rPr>
          <w:instrText xml:space="preserve"> PAGEREF _Toc131944822 \h </w:instrText>
        </w:r>
        <w:r w:rsidR="00EE14FB">
          <w:rPr>
            <w:noProof/>
            <w:webHidden/>
          </w:rPr>
        </w:r>
        <w:r w:rsidR="00EE14FB">
          <w:rPr>
            <w:noProof/>
            <w:webHidden/>
          </w:rPr>
          <w:fldChar w:fldCharType="separate"/>
        </w:r>
        <w:r w:rsidR="004D1B63">
          <w:rPr>
            <w:noProof/>
            <w:webHidden/>
          </w:rPr>
          <w:t>10</w:t>
        </w:r>
        <w:r w:rsidR="00EE14FB">
          <w:rPr>
            <w:noProof/>
            <w:webHidden/>
          </w:rPr>
          <w:fldChar w:fldCharType="end"/>
        </w:r>
      </w:hyperlink>
    </w:p>
    <w:p w14:paraId="5242F73B" w14:textId="67BFE540"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3" w:history="1">
        <w:r w:rsidR="00EE14FB" w:rsidRPr="00F0261D">
          <w:rPr>
            <w:rStyle w:val="Hypertextovodkaz"/>
            <w:noProof/>
          </w:rPr>
          <w:t>6.2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Plotly</w:t>
        </w:r>
        <w:r w:rsidR="00EE14FB">
          <w:rPr>
            <w:noProof/>
            <w:webHidden/>
          </w:rPr>
          <w:tab/>
        </w:r>
        <w:r w:rsidR="00EE14FB">
          <w:rPr>
            <w:noProof/>
            <w:webHidden/>
          </w:rPr>
          <w:fldChar w:fldCharType="begin"/>
        </w:r>
        <w:r w:rsidR="00EE14FB">
          <w:rPr>
            <w:noProof/>
            <w:webHidden/>
          </w:rPr>
          <w:instrText xml:space="preserve"> PAGEREF _Toc131944823 \h </w:instrText>
        </w:r>
        <w:r w:rsidR="00EE14FB">
          <w:rPr>
            <w:noProof/>
            <w:webHidden/>
          </w:rPr>
        </w:r>
        <w:r w:rsidR="00EE14FB">
          <w:rPr>
            <w:noProof/>
            <w:webHidden/>
          </w:rPr>
          <w:fldChar w:fldCharType="separate"/>
        </w:r>
        <w:r w:rsidR="004D1B63">
          <w:rPr>
            <w:noProof/>
            <w:webHidden/>
          </w:rPr>
          <w:t>10</w:t>
        </w:r>
        <w:r w:rsidR="00EE14FB">
          <w:rPr>
            <w:noProof/>
            <w:webHidden/>
          </w:rPr>
          <w:fldChar w:fldCharType="end"/>
        </w:r>
      </w:hyperlink>
    </w:p>
    <w:p w14:paraId="6E1378B5" w14:textId="444317D2"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4" w:history="1">
        <w:r w:rsidR="00EE14FB" w:rsidRPr="00F0261D">
          <w:rPr>
            <w:rStyle w:val="Hypertextovodkaz"/>
            <w:noProof/>
          </w:rPr>
          <w:t>6.3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Vega</w:t>
        </w:r>
        <w:r w:rsidR="00EE14FB">
          <w:rPr>
            <w:noProof/>
            <w:webHidden/>
          </w:rPr>
          <w:tab/>
        </w:r>
        <w:r w:rsidR="00EE14FB">
          <w:rPr>
            <w:noProof/>
            <w:webHidden/>
          </w:rPr>
          <w:fldChar w:fldCharType="begin"/>
        </w:r>
        <w:r w:rsidR="00EE14FB">
          <w:rPr>
            <w:noProof/>
            <w:webHidden/>
          </w:rPr>
          <w:instrText xml:space="preserve"> PAGEREF _Toc131944824 \h </w:instrText>
        </w:r>
        <w:r w:rsidR="00EE14FB">
          <w:rPr>
            <w:noProof/>
            <w:webHidden/>
          </w:rPr>
        </w:r>
        <w:r w:rsidR="00EE14FB">
          <w:rPr>
            <w:noProof/>
            <w:webHidden/>
          </w:rPr>
          <w:fldChar w:fldCharType="separate"/>
        </w:r>
        <w:r w:rsidR="004D1B63">
          <w:rPr>
            <w:noProof/>
            <w:webHidden/>
          </w:rPr>
          <w:t>10</w:t>
        </w:r>
        <w:r w:rsidR="00EE14FB">
          <w:rPr>
            <w:noProof/>
            <w:webHidden/>
          </w:rPr>
          <w:fldChar w:fldCharType="end"/>
        </w:r>
      </w:hyperlink>
    </w:p>
    <w:p w14:paraId="7C0AB5A1" w14:textId="570867C8"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5" w:history="1">
        <w:r w:rsidR="00EE14FB" w:rsidRPr="00F0261D">
          <w:rPr>
            <w:rStyle w:val="Hypertextovodkaz"/>
            <w:noProof/>
          </w:rPr>
          <w:t>7</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O grafu</w:t>
        </w:r>
        <w:r w:rsidR="00EE14FB">
          <w:rPr>
            <w:noProof/>
            <w:webHidden/>
          </w:rPr>
          <w:tab/>
        </w:r>
        <w:r w:rsidR="00EE14FB">
          <w:rPr>
            <w:noProof/>
            <w:webHidden/>
          </w:rPr>
          <w:fldChar w:fldCharType="begin"/>
        </w:r>
        <w:r w:rsidR="00EE14FB">
          <w:rPr>
            <w:noProof/>
            <w:webHidden/>
          </w:rPr>
          <w:instrText xml:space="preserve"> PAGEREF _Toc131944825 \h </w:instrText>
        </w:r>
        <w:r w:rsidR="00EE14FB">
          <w:rPr>
            <w:noProof/>
            <w:webHidden/>
          </w:rPr>
        </w:r>
        <w:r w:rsidR="00EE14FB">
          <w:rPr>
            <w:noProof/>
            <w:webHidden/>
          </w:rPr>
          <w:fldChar w:fldCharType="separate"/>
        </w:r>
        <w:r w:rsidR="004D1B63">
          <w:rPr>
            <w:noProof/>
            <w:webHidden/>
          </w:rPr>
          <w:t>11</w:t>
        </w:r>
        <w:r w:rsidR="00EE14FB">
          <w:rPr>
            <w:noProof/>
            <w:webHidden/>
          </w:rPr>
          <w:fldChar w:fldCharType="end"/>
        </w:r>
      </w:hyperlink>
    </w:p>
    <w:p w14:paraId="41E6E7AF" w14:textId="38CB73CF"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6" w:history="1">
        <w:r w:rsidR="00EE14FB" w:rsidRPr="00F0261D">
          <w:rPr>
            <w:rStyle w:val="Hypertextovodkaz"/>
            <w:noProof/>
          </w:rPr>
          <w:t>7.1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Topologie grafu</w:t>
        </w:r>
        <w:r w:rsidR="00EE14FB">
          <w:rPr>
            <w:noProof/>
            <w:webHidden/>
          </w:rPr>
          <w:tab/>
        </w:r>
        <w:r w:rsidR="00EE14FB">
          <w:rPr>
            <w:noProof/>
            <w:webHidden/>
          </w:rPr>
          <w:fldChar w:fldCharType="begin"/>
        </w:r>
        <w:r w:rsidR="00EE14FB">
          <w:rPr>
            <w:noProof/>
            <w:webHidden/>
          </w:rPr>
          <w:instrText xml:space="preserve"> PAGEREF _Toc131944826 \h </w:instrText>
        </w:r>
        <w:r w:rsidR="00EE14FB">
          <w:rPr>
            <w:noProof/>
            <w:webHidden/>
          </w:rPr>
        </w:r>
        <w:r w:rsidR="00EE14FB">
          <w:rPr>
            <w:noProof/>
            <w:webHidden/>
          </w:rPr>
          <w:fldChar w:fldCharType="separate"/>
        </w:r>
        <w:r w:rsidR="004D1B63">
          <w:rPr>
            <w:noProof/>
            <w:webHidden/>
          </w:rPr>
          <w:t>11</w:t>
        </w:r>
        <w:r w:rsidR="00EE14FB">
          <w:rPr>
            <w:noProof/>
            <w:webHidden/>
          </w:rPr>
          <w:fldChar w:fldCharType="end"/>
        </w:r>
      </w:hyperlink>
    </w:p>
    <w:p w14:paraId="52530AB3" w14:textId="130ABE59"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7" w:history="1">
        <w:r w:rsidR="00EE14FB" w:rsidRPr="00F0261D">
          <w:rPr>
            <w:rStyle w:val="Hypertextovodkaz"/>
            <w:noProof/>
          </w:rPr>
          <w:t>7.2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Kategorie grafu</w:t>
        </w:r>
        <w:r w:rsidR="00EE14FB">
          <w:rPr>
            <w:noProof/>
            <w:webHidden/>
          </w:rPr>
          <w:tab/>
        </w:r>
        <w:r w:rsidR="00EE14FB">
          <w:rPr>
            <w:noProof/>
            <w:webHidden/>
          </w:rPr>
          <w:fldChar w:fldCharType="begin"/>
        </w:r>
        <w:r w:rsidR="00EE14FB">
          <w:rPr>
            <w:noProof/>
            <w:webHidden/>
          </w:rPr>
          <w:instrText xml:space="preserve"> PAGEREF _Toc131944827 \h </w:instrText>
        </w:r>
        <w:r w:rsidR="00EE14FB">
          <w:rPr>
            <w:noProof/>
            <w:webHidden/>
          </w:rPr>
        </w:r>
        <w:r w:rsidR="00EE14FB">
          <w:rPr>
            <w:noProof/>
            <w:webHidden/>
          </w:rPr>
          <w:fldChar w:fldCharType="separate"/>
        </w:r>
        <w:r w:rsidR="004D1B63">
          <w:rPr>
            <w:noProof/>
            <w:webHidden/>
          </w:rPr>
          <w:t>12</w:t>
        </w:r>
        <w:r w:rsidR="00EE14FB">
          <w:rPr>
            <w:noProof/>
            <w:webHidden/>
          </w:rPr>
          <w:fldChar w:fldCharType="end"/>
        </w:r>
      </w:hyperlink>
    </w:p>
    <w:p w14:paraId="56CE64F8" w14:textId="735ED8DF"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28" w:history="1">
        <w:r w:rsidR="00EE14FB" w:rsidRPr="00F0261D">
          <w:rPr>
            <w:rStyle w:val="Hypertextovodkaz"/>
            <w:noProof/>
          </w:rPr>
          <w:t>8</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Metodika zpracování</w:t>
        </w:r>
        <w:r w:rsidR="00EE14FB">
          <w:rPr>
            <w:noProof/>
            <w:webHidden/>
          </w:rPr>
          <w:tab/>
        </w:r>
        <w:r w:rsidR="00EE14FB">
          <w:rPr>
            <w:noProof/>
            <w:webHidden/>
          </w:rPr>
          <w:fldChar w:fldCharType="begin"/>
        </w:r>
        <w:r w:rsidR="00EE14FB">
          <w:rPr>
            <w:noProof/>
            <w:webHidden/>
          </w:rPr>
          <w:instrText xml:space="preserve"> PAGEREF _Toc131944828 \h </w:instrText>
        </w:r>
        <w:r w:rsidR="00EE14FB">
          <w:rPr>
            <w:noProof/>
            <w:webHidden/>
          </w:rPr>
        </w:r>
        <w:r w:rsidR="00EE14FB">
          <w:rPr>
            <w:noProof/>
            <w:webHidden/>
          </w:rPr>
          <w:fldChar w:fldCharType="separate"/>
        </w:r>
        <w:r w:rsidR="004D1B63">
          <w:rPr>
            <w:noProof/>
            <w:webHidden/>
          </w:rPr>
          <w:t>13</w:t>
        </w:r>
        <w:r w:rsidR="00EE14FB">
          <w:rPr>
            <w:noProof/>
            <w:webHidden/>
          </w:rPr>
          <w:fldChar w:fldCharType="end"/>
        </w:r>
      </w:hyperlink>
    </w:p>
    <w:p w14:paraId="4704662B" w14:textId="1E98EB3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29" w:history="1">
        <w:r w:rsidR="00EE14FB" w:rsidRPr="00F0261D">
          <w:rPr>
            <w:rStyle w:val="Hypertextovodkaz"/>
            <w:noProof/>
          </w:rPr>
          <w:t>8.1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Data použitá pro ukázky</w:t>
        </w:r>
        <w:r w:rsidR="00EE14FB">
          <w:rPr>
            <w:noProof/>
            <w:webHidden/>
          </w:rPr>
          <w:tab/>
        </w:r>
        <w:r w:rsidR="00EE14FB">
          <w:rPr>
            <w:noProof/>
            <w:webHidden/>
          </w:rPr>
          <w:fldChar w:fldCharType="begin"/>
        </w:r>
        <w:r w:rsidR="00EE14FB">
          <w:rPr>
            <w:noProof/>
            <w:webHidden/>
          </w:rPr>
          <w:instrText xml:space="preserve"> PAGEREF _Toc131944829 \h </w:instrText>
        </w:r>
        <w:r w:rsidR="00EE14FB">
          <w:rPr>
            <w:noProof/>
            <w:webHidden/>
          </w:rPr>
        </w:r>
        <w:r w:rsidR="00EE14FB">
          <w:rPr>
            <w:noProof/>
            <w:webHidden/>
          </w:rPr>
          <w:fldChar w:fldCharType="separate"/>
        </w:r>
        <w:r w:rsidR="004D1B63">
          <w:rPr>
            <w:noProof/>
            <w:webHidden/>
          </w:rPr>
          <w:t>13</w:t>
        </w:r>
        <w:r w:rsidR="00EE14FB">
          <w:rPr>
            <w:noProof/>
            <w:webHidden/>
          </w:rPr>
          <w:fldChar w:fldCharType="end"/>
        </w:r>
      </w:hyperlink>
    </w:p>
    <w:p w14:paraId="0ED064ED" w14:textId="39B9B46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0" w:history="1">
        <w:r w:rsidR="00EE14FB" w:rsidRPr="00F0261D">
          <w:rPr>
            <w:rStyle w:val="Hypertextovodkaz"/>
            <w:rFonts w:eastAsia="ComeniaSerif"/>
            <w:noProof/>
          </w:rPr>
          <w:t>8.2</w:t>
        </w:r>
        <w:r w:rsidR="00EE14FB">
          <w:rPr>
            <w:rFonts w:asciiTheme="minorHAnsi" w:eastAsiaTheme="minorEastAsia" w:hAnsiTheme="minorHAnsi" w:cstheme="minorBidi"/>
            <w:noProof/>
            <w:sz w:val="22"/>
            <w:szCs w:val="22"/>
            <w:lang w:val="en-US" w:bidi="ar-SA"/>
          </w:rPr>
          <w:tab/>
        </w:r>
        <w:r w:rsidR="00EE14FB" w:rsidRPr="00F0261D">
          <w:rPr>
            <w:rStyle w:val="Hypertextovodkaz"/>
            <w:rFonts w:eastAsia="ComeniaSerif"/>
            <w:noProof/>
          </w:rPr>
          <w:t>Struktura ukázek</w:t>
        </w:r>
        <w:r w:rsidR="00EE14FB">
          <w:rPr>
            <w:noProof/>
            <w:webHidden/>
          </w:rPr>
          <w:tab/>
        </w:r>
        <w:r w:rsidR="00EE14FB">
          <w:rPr>
            <w:noProof/>
            <w:webHidden/>
          </w:rPr>
          <w:fldChar w:fldCharType="begin"/>
        </w:r>
        <w:r w:rsidR="00EE14FB">
          <w:rPr>
            <w:noProof/>
            <w:webHidden/>
          </w:rPr>
          <w:instrText xml:space="preserve"> PAGEREF _Toc131944830 \h </w:instrText>
        </w:r>
        <w:r w:rsidR="00EE14FB">
          <w:rPr>
            <w:noProof/>
            <w:webHidden/>
          </w:rPr>
        </w:r>
        <w:r w:rsidR="00EE14FB">
          <w:rPr>
            <w:noProof/>
            <w:webHidden/>
          </w:rPr>
          <w:fldChar w:fldCharType="separate"/>
        </w:r>
        <w:r w:rsidR="004D1B63">
          <w:rPr>
            <w:noProof/>
            <w:webHidden/>
          </w:rPr>
          <w:t>14</w:t>
        </w:r>
        <w:r w:rsidR="00EE14FB">
          <w:rPr>
            <w:noProof/>
            <w:webHidden/>
          </w:rPr>
          <w:fldChar w:fldCharType="end"/>
        </w:r>
      </w:hyperlink>
    </w:p>
    <w:p w14:paraId="6BBCA1C0" w14:textId="4634B68C" w:rsidR="00EE14FB" w:rsidRDefault="00000000">
      <w:pPr>
        <w:pStyle w:val="Obsah1"/>
        <w:tabs>
          <w:tab w:val="left" w:pos="480"/>
          <w:tab w:val="right" w:leader="dot" w:pos="8494"/>
        </w:tabs>
        <w:rPr>
          <w:rFonts w:asciiTheme="minorHAnsi" w:eastAsiaTheme="minorEastAsia" w:hAnsiTheme="minorHAnsi" w:cstheme="minorBidi"/>
          <w:noProof/>
          <w:sz w:val="22"/>
          <w:szCs w:val="22"/>
          <w:lang w:val="en-US" w:bidi="ar-SA"/>
        </w:rPr>
      </w:pPr>
      <w:hyperlink w:anchor="_Toc131944831" w:history="1">
        <w:r w:rsidR="00EE14FB" w:rsidRPr="00F0261D">
          <w:rPr>
            <w:rStyle w:val="Hypertextovodkaz"/>
            <w:noProof/>
          </w:rPr>
          <w:t>9</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Ukázky a zhodnocení ekosystémů</w:t>
        </w:r>
        <w:r w:rsidR="00EE14FB">
          <w:rPr>
            <w:noProof/>
            <w:webHidden/>
          </w:rPr>
          <w:tab/>
        </w:r>
        <w:r w:rsidR="00EE14FB">
          <w:rPr>
            <w:noProof/>
            <w:webHidden/>
          </w:rPr>
          <w:fldChar w:fldCharType="begin"/>
        </w:r>
        <w:r w:rsidR="00EE14FB">
          <w:rPr>
            <w:noProof/>
            <w:webHidden/>
          </w:rPr>
          <w:instrText xml:space="preserve"> PAGEREF _Toc131944831 \h </w:instrText>
        </w:r>
        <w:r w:rsidR="00EE14FB">
          <w:rPr>
            <w:noProof/>
            <w:webHidden/>
          </w:rPr>
        </w:r>
        <w:r w:rsidR="00EE14FB">
          <w:rPr>
            <w:noProof/>
            <w:webHidden/>
          </w:rPr>
          <w:fldChar w:fldCharType="separate"/>
        </w:r>
        <w:r w:rsidR="004D1B63">
          <w:rPr>
            <w:noProof/>
            <w:webHidden/>
          </w:rPr>
          <w:t>15</w:t>
        </w:r>
        <w:r w:rsidR="00EE14FB">
          <w:rPr>
            <w:noProof/>
            <w:webHidden/>
          </w:rPr>
          <w:fldChar w:fldCharType="end"/>
        </w:r>
      </w:hyperlink>
    </w:p>
    <w:p w14:paraId="3E9631CB" w14:textId="4E575DF6"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2" w:history="1">
        <w:r w:rsidR="00EE14FB" w:rsidRPr="00F0261D">
          <w:rPr>
            <w:rStyle w:val="Hypertextovodkaz"/>
            <w:noProof/>
          </w:rPr>
          <w:t>9.1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Density chart</w:t>
        </w:r>
        <w:r w:rsidR="00EE14FB">
          <w:rPr>
            <w:noProof/>
            <w:webHidden/>
          </w:rPr>
          <w:tab/>
        </w:r>
        <w:r w:rsidR="00EE14FB">
          <w:rPr>
            <w:noProof/>
            <w:webHidden/>
          </w:rPr>
          <w:fldChar w:fldCharType="begin"/>
        </w:r>
        <w:r w:rsidR="00EE14FB">
          <w:rPr>
            <w:noProof/>
            <w:webHidden/>
          </w:rPr>
          <w:instrText xml:space="preserve"> PAGEREF _Toc131944832 \h </w:instrText>
        </w:r>
        <w:r w:rsidR="00EE14FB">
          <w:rPr>
            <w:noProof/>
            <w:webHidden/>
          </w:rPr>
        </w:r>
        <w:r w:rsidR="00EE14FB">
          <w:rPr>
            <w:noProof/>
            <w:webHidden/>
          </w:rPr>
          <w:fldChar w:fldCharType="separate"/>
        </w:r>
        <w:r w:rsidR="004D1B63">
          <w:rPr>
            <w:noProof/>
            <w:webHidden/>
          </w:rPr>
          <w:t>15</w:t>
        </w:r>
        <w:r w:rsidR="00EE14FB">
          <w:rPr>
            <w:noProof/>
            <w:webHidden/>
          </w:rPr>
          <w:fldChar w:fldCharType="end"/>
        </w:r>
      </w:hyperlink>
    </w:p>
    <w:p w14:paraId="23011A14" w14:textId="40A0D92C"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3" w:history="1">
        <w:r w:rsidR="00EE14FB" w:rsidRPr="00F0261D">
          <w:rPr>
            <w:rStyle w:val="Hypertextovodkaz"/>
            <w:noProof/>
          </w:rPr>
          <w:t>9.2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Bodový graf</w:t>
        </w:r>
        <w:r w:rsidR="00EE14FB">
          <w:rPr>
            <w:noProof/>
            <w:webHidden/>
          </w:rPr>
          <w:tab/>
        </w:r>
        <w:r w:rsidR="00EE14FB">
          <w:rPr>
            <w:noProof/>
            <w:webHidden/>
          </w:rPr>
          <w:fldChar w:fldCharType="begin"/>
        </w:r>
        <w:r w:rsidR="00EE14FB">
          <w:rPr>
            <w:noProof/>
            <w:webHidden/>
          </w:rPr>
          <w:instrText xml:space="preserve"> PAGEREF _Toc131944833 \h </w:instrText>
        </w:r>
        <w:r w:rsidR="00EE14FB">
          <w:rPr>
            <w:noProof/>
            <w:webHidden/>
          </w:rPr>
        </w:r>
        <w:r w:rsidR="00EE14FB">
          <w:rPr>
            <w:noProof/>
            <w:webHidden/>
          </w:rPr>
          <w:fldChar w:fldCharType="separate"/>
        </w:r>
        <w:r w:rsidR="004D1B63">
          <w:rPr>
            <w:noProof/>
            <w:webHidden/>
          </w:rPr>
          <w:t>16</w:t>
        </w:r>
        <w:r w:rsidR="00EE14FB">
          <w:rPr>
            <w:noProof/>
            <w:webHidden/>
          </w:rPr>
          <w:fldChar w:fldCharType="end"/>
        </w:r>
      </w:hyperlink>
    </w:p>
    <w:p w14:paraId="7C52493A" w14:textId="366E41C3"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4" w:history="1">
        <w:r w:rsidR="00EE14FB" w:rsidRPr="00F0261D">
          <w:rPr>
            <w:rStyle w:val="Hypertextovodkaz"/>
            <w:noProof/>
          </w:rPr>
          <w:t>9.3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Sloupcový graf</w:t>
        </w:r>
        <w:r w:rsidR="00EE14FB">
          <w:rPr>
            <w:noProof/>
            <w:webHidden/>
          </w:rPr>
          <w:tab/>
        </w:r>
        <w:r w:rsidR="00EE14FB">
          <w:rPr>
            <w:noProof/>
            <w:webHidden/>
          </w:rPr>
          <w:fldChar w:fldCharType="begin"/>
        </w:r>
        <w:r w:rsidR="00EE14FB">
          <w:rPr>
            <w:noProof/>
            <w:webHidden/>
          </w:rPr>
          <w:instrText xml:space="preserve"> PAGEREF _Toc131944834 \h </w:instrText>
        </w:r>
        <w:r w:rsidR="00EE14FB">
          <w:rPr>
            <w:noProof/>
            <w:webHidden/>
          </w:rPr>
        </w:r>
        <w:r w:rsidR="00EE14FB">
          <w:rPr>
            <w:noProof/>
            <w:webHidden/>
          </w:rPr>
          <w:fldChar w:fldCharType="separate"/>
        </w:r>
        <w:r w:rsidR="004D1B63">
          <w:rPr>
            <w:noProof/>
            <w:webHidden/>
          </w:rPr>
          <w:t>16</w:t>
        </w:r>
        <w:r w:rsidR="00EE14FB">
          <w:rPr>
            <w:noProof/>
            <w:webHidden/>
          </w:rPr>
          <w:fldChar w:fldCharType="end"/>
        </w:r>
      </w:hyperlink>
    </w:p>
    <w:p w14:paraId="7BD03FB6" w14:textId="56569E2A"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5" w:history="1">
        <w:r w:rsidR="00EE14FB" w:rsidRPr="00F0261D">
          <w:rPr>
            <w:rStyle w:val="Hypertextovodkaz"/>
            <w:noProof/>
          </w:rPr>
          <w:t>9.4</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Výsečový graf</w:t>
        </w:r>
        <w:r w:rsidR="00EE14FB">
          <w:rPr>
            <w:noProof/>
            <w:webHidden/>
          </w:rPr>
          <w:tab/>
        </w:r>
        <w:r w:rsidR="00EE14FB">
          <w:rPr>
            <w:noProof/>
            <w:webHidden/>
          </w:rPr>
          <w:fldChar w:fldCharType="begin"/>
        </w:r>
        <w:r w:rsidR="00EE14FB">
          <w:rPr>
            <w:noProof/>
            <w:webHidden/>
          </w:rPr>
          <w:instrText xml:space="preserve"> PAGEREF _Toc131944835 \h </w:instrText>
        </w:r>
        <w:r w:rsidR="00EE14FB">
          <w:rPr>
            <w:noProof/>
            <w:webHidden/>
          </w:rPr>
        </w:r>
        <w:r w:rsidR="00EE14FB">
          <w:rPr>
            <w:noProof/>
            <w:webHidden/>
          </w:rPr>
          <w:fldChar w:fldCharType="separate"/>
        </w:r>
        <w:r w:rsidR="004D1B63">
          <w:rPr>
            <w:noProof/>
            <w:webHidden/>
          </w:rPr>
          <w:t>17</w:t>
        </w:r>
        <w:r w:rsidR="00EE14FB">
          <w:rPr>
            <w:noProof/>
            <w:webHidden/>
          </w:rPr>
          <w:fldChar w:fldCharType="end"/>
        </w:r>
      </w:hyperlink>
    </w:p>
    <w:p w14:paraId="7F291CE1" w14:textId="65EEDDFA"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6" w:history="1">
        <w:r w:rsidR="00EE14FB" w:rsidRPr="00F0261D">
          <w:rPr>
            <w:rStyle w:val="Hypertextovodkaz"/>
            <w:noProof/>
          </w:rPr>
          <w:t>9.5</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Choropleth</w:t>
        </w:r>
        <w:r w:rsidR="00EE14FB">
          <w:rPr>
            <w:noProof/>
            <w:webHidden/>
          </w:rPr>
          <w:tab/>
        </w:r>
        <w:r w:rsidR="00EE14FB">
          <w:rPr>
            <w:noProof/>
            <w:webHidden/>
          </w:rPr>
          <w:fldChar w:fldCharType="begin"/>
        </w:r>
        <w:r w:rsidR="00EE14FB">
          <w:rPr>
            <w:noProof/>
            <w:webHidden/>
          </w:rPr>
          <w:instrText xml:space="preserve"> PAGEREF _Toc131944836 \h </w:instrText>
        </w:r>
        <w:r w:rsidR="00EE14FB">
          <w:rPr>
            <w:noProof/>
            <w:webHidden/>
          </w:rPr>
        </w:r>
        <w:r w:rsidR="00EE14FB">
          <w:rPr>
            <w:noProof/>
            <w:webHidden/>
          </w:rPr>
          <w:fldChar w:fldCharType="separate"/>
        </w:r>
        <w:r w:rsidR="004D1B63">
          <w:rPr>
            <w:noProof/>
            <w:webHidden/>
          </w:rPr>
          <w:t>18</w:t>
        </w:r>
        <w:r w:rsidR="00EE14FB">
          <w:rPr>
            <w:noProof/>
            <w:webHidden/>
          </w:rPr>
          <w:fldChar w:fldCharType="end"/>
        </w:r>
      </w:hyperlink>
    </w:p>
    <w:p w14:paraId="6745D600" w14:textId="3DA204C9"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7" w:history="1">
        <w:r w:rsidR="00EE14FB" w:rsidRPr="00F0261D">
          <w:rPr>
            <w:rStyle w:val="Hypertextovodkaz"/>
            <w:noProof/>
          </w:rPr>
          <w:t>9.6</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Síť</w:t>
        </w:r>
        <w:r w:rsidR="00EE14FB">
          <w:rPr>
            <w:noProof/>
            <w:webHidden/>
          </w:rPr>
          <w:tab/>
        </w:r>
        <w:r w:rsidR="00EE14FB">
          <w:rPr>
            <w:noProof/>
            <w:webHidden/>
          </w:rPr>
          <w:fldChar w:fldCharType="begin"/>
        </w:r>
        <w:r w:rsidR="00EE14FB">
          <w:rPr>
            <w:noProof/>
            <w:webHidden/>
          </w:rPr>
          <w:instrText xml:space="preserve"> PAGEREF _Toc131944837 \h </w:instrText>
        </w:r>
        <w:r w:rsidR="00EE14FB">
          <w:rPr>
            <w:noProof/>
            <w:webHidden/>
          </w:rPr>
        </w:r>
        <w:r w:rsidR="00EE14FB">
          <w:rPr>
            <w:noProof/>
            <w:webHidden/>
          </w:rPr>
          <w:fldChar w:fldCharType="separate"/>
        </w:r>
        <w:r w:rsidR="004D1B63">
          <w:rPr>
            <w:noProof/>
            <w:webHidden/>
          </w:rPr>
          <w:t>19</w:t>
        </w:r>
        <w:r w:rsidR="00EE14FB">
          <w:rPr>
            <w:noProof/>
            <w:webHidden/>
          </w:rPr>
          <w:fldChar w:fldCharType="end"/>
        </w:r>
      </w:hyperlink>
    </w:p>
    <w:p w14:paraId="7D2FBE59" w14:textId="56365771"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8" w:history="1">
        <w:r w:rsidR="00EE14FB" w:rsidRPr="00F0261D">
          <w:rPr>
            <w:rStyle w:val="Hypertextovodkaz"/>
            <w:noProof/>
          </w:rPr>
          <w:t>9.7</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Dashboard</w:t>
        </w:r>
        <w:r w:rsidR="00EE14FB">
          <w:rPr>
            <w:noProof/>
            <w:webHidden/>
          </w:rPr>
          <w:tab/>
        </w:r>
        <w:r w:rsidR="00EE14FB">
          <w:rPr>
            <w:noProof/>
            <w:webHidden/>
          </w:rPr>
          <w:fldChar w:fldCharType="begin"/>
        </w:r>
        <w:r w:rsidR="00EE14FB">
          <w:rPr>
            <w:noProof/>
            <w:webHidden/>
          </w:rPr>
          <w:instrText xml:space="preserve"> PAGEREF _Toc131944838 \h </w:instrText>
        </w:r>
        <w:r w:rsidR="00EE14FB">
          <w:rPr>
            <w:noProof/>
            <w:webHidden/>
          </w:rPr>
        </w:r>
        <w:r w:rsidR="00EE14FB">
          <w:rPr>
            <w:noProof/>
            <w:webHidden/>
          </w:rPr>
          <w:fldChar w:fldCharType="separate"/>
        </w:r>
        <w:r w:rsidR="004D1B63">
          <w:rPr>
            <w:noProof/>
            <w:webHidden/>
          </w:rPr>
          <w:t>20</w:t>
        </w:r>
        <w:r w:rsidR="00EE14FB">
          <w:rPr>
            <w:noProof/>
            <w:webHidden/>
          </w:rPr>
          <w:fldChar w:fldCharType="end"/>
        </w:r>
      </w:hyperlink>
    </w:p>
    <w:p w14:paraId="2BA6624E" w14:textId="1781FFEB" w:rsidR="00EE14FB" w:rsidRDefault="00000000">
      <w:pPr>
        <w:pStyle w:val="Obsah2"/>
        <w:tabs>
          <w:tab w:val="left" w:pos="880"/>
          <w:tab w:val="right" w:leader="dot" w:pos="8494"/>
        </w:tabs>
        <w:rPr>
          <w:rFonts w:asciiTheme="minorHAnsi" w:eastAsiaTheme="minorEastAsia" w:hAnsiTheme="minorHAnsi" w:cstheme="minorBidi"/>
          <w:noProof/>
          <w:sz w:val="22"/>
          <w:szCs w:val="22"/>
          <w:lang w:val="en-US" w:bidi="ar-SA"/>
        </w:rPr>
      </w:pPr>
      <w:hyperlink w:anchor="_Toc131944839" w:history="1">
        <w:r w:rsidR="00EE14FB" w:rsidRPr="00F0261D">
          <w:rPr>
            <w:rStyle w:val="Hypertextovodkaz"/>
            <w:noProof/>
          </w:rPr>
          <w:t>9.8</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Design</w:t>
        </w:r>
        <w:r w:rsidR="00EE14FB">
          <w:rPr>
            <w:noProof/>
            <w:webHidden/>
          </w:rPr>
          <w:tab/>
        </w:r>
        <w:r w:rsidR="00EE14FB">
          <w:rPr>
            <w:noProof/>
            <w:webHidden/>
          </w:rPr>
          <w:fldChar w:fldCharType="begin"/>
        </w:r>
        <w:r w:rsidR="00EE14FB">
          <w:rPr>
            <w:noProof/>
            <w:webHidden/>
          </w:rPr>
          <w:instrText xml:space="preserve"> PAGEREF _Toc131944839 \h </w:instrText>
        </w:r>
        <w:r w:rsidR="00EE14FB">
          <w:rPr>
            <w:noProof/>
            <w:webHidden/>
          </w:rPr>
        </w:r>
        <w:r w:rsidR="00EE14FB">
          <w:rPr>
            <w:noProof/>
            <w:webHidden/>
          </w:rPr>
          <w:fldChar w:fldCharType="separate"/>
        </w:r>
        <w:r w:rsidR="004D1B63">
          <w:rPr>
            <w:noProof/>
            <w:webHidden/>
          </w:rPr>
          <w:t>21</w:t>
        </w:r>
        <w:r w:rsidR="00EE14FB">
          <w:rPr>
            <w:noProof/>
            <w:webHidden/>
          </w:rPr>
          <w:fldChar w:fldCharType="end"/>
        </w:r>
      </w:hyperlink>
    </w:p>
    <w:p w14:paraId="29161B7C" w14:textId="4965FB54"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0" w:history="1">
        <w:r w:rsidR="00EE14FB" w:rsidRPr="00F0261D">
          <w:rPr>
            <w:rStyle w:val="Hypertextovodkaz"/>
            <w:noProof/>
          </w:rPr>
          <w:t>10</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Shrnutí výsledků</w:t>
        </w:r>
        <w:r w:rsidR="00EE14FB">
          <w:rPr>
            <w:noProof/>
            <w:webHidden/>
          </w:rPr>
          <w:tab/>
        </w:r>
        <w:r w:rsidR="00EE14FB">
          <w:rPr>
            <w:noProof/>
            <w:webHidden/>
          </w:rPr>
          <w:fldChar w:fldCharType="begin"/>
        </w:r>
        <w:r w:rsidR="00EE14FB">
          <w:rPr>
            <w:noProof/>
            <w:webHidden/>
          </w:rPr>
          <w:instrText xml:space="preserve"> PAGEREF _Toc131944840 \h </w:instrText>
        </w:r>
        <w:r w:rsidR="00EE14FB">
          <w:rPr>
            <w:noProof/>
            <w:webHidden/>
          </w:rPr>
        </w:r>
        <w:r w:rsidR="00EE14FB">
          <w:rPr>
            <w:noProof/>
            <w:webHidden/>
          </w:rPr>
          <w:fldChar w:fldCharType="separate"/>
        </w:r>
        <w:r w:rsidR="004D1B63">
          <w:rPr>
            <w:noProof/>
            <w:webHidden/>
          </w:rPr>
          <w:t>22</w:t>
        </w:r>
        <w:r w:rsidR="00EE14FB">
          <w:rPr>
            <w:noProof/>
            <w:webHidden/>
          </w:rPr>
          <w:fldChar w:fldCharType="end"/>
        </w:r>
      </w:hyperlink>
    </w:p>
    <w:p w14:paraId="50293305" w14:textId="6BB22836"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1" w:history="1">
        <w:r w:rsidR="00EE14FB" w:rsidRPr="00F0261D">
          <w:rPr>
            <w:rStyle w:val="Hypertextovodkaz"/>
            <w:noProof/>
          </w:rPr>
          <w:t>10.1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Matplotlib</w:t>
        </w:r>
        <w:r w:rsidR="00EE14FB">
          <w:rPr>
            <w:noProof/>
            <w:webHidden/>
          </w:rPr>
          <w:tab/>
        </w:r>
        <w:r w:rsidR="00EE14FB">
          <w:rPr>
            <w:noProof/>
            <w:webHidden/>
          </w:rPr>
          <w:fldChar w:fldCharType="begin"/>
        </w:r>
        <w:r w:rsidR="00EE14FB">
          <w:rPr>
            <w:noProof/>
            <w:webHidden/>
          </w:rPr>
          <w:instrText xml:space="preserve"> PAGEREF _Toc131944841 \h </w:instrText>
        </w:r>
        <w:r w:rsidR="00EE14FB">
          <w:rPr>
            <w:noProof/>
            <w:webHidden/>
          </w:rPr>
        </w:r>
        <w:r w:rsidR="00EE14FB">
          <w:rPr>
            <w:noProof/>
            <w:webHidden/>
          </w:rPr>
          <w:fldChar w:fldCharType="separate"/>
        </w:r>
        <w:r w:rsidR="004D1B63">
          <w:rPr>
            <w:noProof/>
            <w:webHidden/>
          </w:rPr>
          <w:t>22</w:t>
        </w:r>
        <w:r w:rsidR="00EE14FB">
          <w:rPr>
            <w:noProof/>
            <w:webHidden/>
          </w:rPr>
          <w:fldChar w:fldCharType="end"/>
        </w:r>
      </w:hyperlink>
    </w:p>
    <w:p w14:paraId="579731E3" w14:textId="7C7908C8"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2" w:history="1">
        <w:r w:rsidR="00EE14FB" w:rsidRPr="00F0261D">
          <w:rPr>
            <w:rStyle w:val="Hypertextovodkaz"/>
            <w:noProof/>
          </w:rPr>
          <w:t>10.2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Plotly</w:t>
        </w:r>
        <w:r w:rsidR="00EE14FB">
          <w:rPr>
            <w:noProof/>
            <w:webHidden/>
          </w:rPr>
          <w:tab/>
        </w:r>
        <w:r w:rsidR="00EE14FB">
          <w:rPr>
            <w:noProof/>
            <w:webHidden/>
          </w:rPr>
          <w:fldChar w:fldCharType="begin"/>
        </w:r>
        <w:r w:rsidR="00EE14FB">
          <w:rPr>
            <w:noProof/>
            <w:webHidden/>
          </w:rPr>
          <w:instrText xml:space="preserve"> PAGEREF _Toc131944842 \h </w:instrText>
        </w:r>
        <w:r w:rsidR="00EE14FB">
          <w:rPr>
            <w:noProof/>
            <w:webHidden/>
          </w:rPr>
        </w:r>
        <w:r w:rsidR="00EE14FB">
          <w:rPr>
            <w:noProof/>
            <w:webHidden/>
          </w:rPr>
          <w:fldChar w:fldCharType="separate"/>
        </w:r>
        <w:r w:rsidR="004D1B63">
          <w:rPr>
            <w:noProof/>
            <w:webHidden/>
          </w:rPr>
          <w:t>22</w:t>
        </w:r>
        <w:r w:rsidR="00EE14FB">
          <w:rPr>
            <w:noProof/>
            <w:webHidden/>
          </w:rPr>
          <w:fldChar w:fldCharType="end"/>
        </w:r>
      </w:hyperlink>
    </w:p>
    <w:p w14:paraId="5E61C0F5" w14:textId="676116EA" w:rsidR="00EE14FB" w:rsidRDefault="00000000">
      <w:pPr>
        <w:pStyle w:val="Obsah2"/>
        <w:tabs>
          <w:tab w:val="left" w:pos="1100"/>
          <w:tab w:val="right" w:leader="dot" w:pos="8494"/>
        </w:tabs>
        <w:rPr>
          <w:rFonts w:asciiTheme="minorHAnsi" w:eastAsiaTheme="minorEastAsia" w:hAnsiTheme="minorHAnsi" w:cstheme="minorBidi"/>
          <w:noProof/>
          <w:sz w:val="22"/>
          <w:szCs w:val="22"/>
          <w:lang w:val="en-US" w:bidi="ar-SA"/>
        </w:rPr>
      </w:pPr>
      <w:hyperlink w:anchor="_Toc131944843" w:history="1">
        <w:r w:rsidR="00EE14FB" w:rsidRPr="00F0261D">
          <w:rPr>
            <w:rStyle w:val="Hypertextovodkaz"/>
            <w:noProof/>
          </w:rPr>
          <w:t>10.3</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Vega</w:t>
        </w:r>
        <w:r w:rsidR="00EE14FB">
          <w:rPr>
            <w:noProof/>
            <w:webHidden/>
          </w:rPr>
          <w:tab/>
        </w:r>
        <w:r w:rsidR="00EE14FB">
          <w:rPr>
            <w:noProof/>
            <w:webHidden/>
          </w:rPr>
          <w:fldChar w:fldCharType="begin"/>
        </w:r>
        <w:r w:rsidR="00EE14FB">
          <w:rPr>
            <w:noProof/>
            <w:webHidden/>
          </w:rPr>
          <w:instrText xml:space="preserve"> PAGEREF _Toc131944843 \h </w:instrText>
        </w:r>
        <w:r w:rsidR="00EE14FB">
          <w:rPr>
            <w:noProof/>
            <w:webHidden/>
          </w:rPr>
        </w:r>
        <w:r w:rsidR="00EE14FB">
          <w:rPr>
            <w:noProof/>
            <w:webHidden/>
          </w:rPr>
          <w:fldChar w:fldCharType="separate"/>
        </w:r>
        <w:r w:rsidR="004D1B63">
          <w:rPr>
            <w:noProof/>
            <w:webHidden/>
          </w:rPr>
          <w:t>22</w:t>
        </w:r>
        <w:r w:rsidR="00EE14FB">
          <w:rPr>
            <w:noProof/>
            <w:webHidden/>
          </w:rPr>
          <w:fldChar w:fldCharType="end"/>
        </w:r>
      </w:hyperlink>
    </w:p>
    <w:p w14:paraId="67345BA1" w14:textId="5B173B03"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4" w:history="1">
        <w:r w:rsidR="00EE14FB" w:rsidRPr="00F0261D">
          <w:rPr>
            <w:rStyle w:val="Hypertextovodkaz"/>
            <w:noProof/>
          </w:rPr>
          <w:t>11</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Závěry a doporučení</w:t>
        </w:r>
        <w:r w:rsidR="00EE14FB">
          <w:rPr>
            <w:noProof/>
            <w:webHidden/>
          </w:rPr>
          <w:tab/>
        </w:r>
        <w:r w:rsidR="00EE14FB">
          <w:rPr>
            <w:noProof/>
            <w:webHidden/>
          </w:rPr>
          <w:fldChar w:fldCharType="begin"/>
        </w:r>
        <w:r w:rsidR="00EE14FB">
          <w:rPr>
            <w:noProof/>
            <w:webHidden/>
          </w:rPr>
          <w:instrText xml:space="preserve"> PAGEREF _Toc131944844 \h </w:instrText>
        </w:r>
        <w:r w:rsidR="00EE14FB">
          <w:rPr>
            <w:noProof/>
            <w:webHidden/>
          </w:rPr>
        </w:r>
        <w:r w:rsidR="00EE14FB">
          <w:rPr>
            <w:noProof/>
            <w:webHidden/>
          </w:rPr>
          <w:fldChar w:fldCharType="separate"/>
        </w:r>
        <w:r w:rsidR="004D1B63">
          <w:rPr>
            <w:noProof/>
            <w:webHidden/>
          </w:rPr>
          <w:t>23</w:t>
        </w:r>
        <w:r w:rsidR="00EE14FB">
          <w:rPr>
            <w:noProof/>
            <w:webHidden/>
          </w:rPr>
          <w:fldChar w:fldCharType="end"/>
        </w:r>
      </w:hyperlink>
    </w:p>
    <w:p w14:paraId="5EAC2D84" w14:textId="199AC551" w:rsidR="00EE14FB" w:rsidRDefault="00000000">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5" w:history="1">
        <w:r w:rsidR="00EE14FB" w:rsidRPr="00F0261D">
          <w:rPr>
            <w:rStyle w:val="Hypertextovodkaz"/>
            <w:noProof/>
          </w:rPr>
          <w:t>12</w:t>
        </w:r>
        <w:r w:rsidR="00EE14FB">
          <w:rPr>
            <w:rFonts w:asciiTheme="minorHAnsi" w:eastAsiaTheme="minorEastAsia" w:hAnsiTheme="minorHAnsi" w:cstheme="minorBidi"/>
            <w:noProof/>
            <w:sz w:val="22"/>
            <w:szCs w:val="22"/>
            <w:lang w:val="en-US" w:bidi="ar-SA"/>
          </w:rPr>
          <w:tab/>
        </w:r>
        <w:r w:rsidR="00EE14FB" w:rsidRPr="00F0261D">
          <w:rPr>
            <w:rStyle w:val="Hypertextovodkaz"/>
            <w:noProof/>
          </w:rPr>
          <w:t>Zdroje a literatura</w:t>
        </w:r>
        <w:r w:rsidR="00EE14FB">
          <w:rPr>
            <w:noProof/>
            <w:webHidden/>
          </w:rPr>
          <w:tab/>
        </w:r>
        <w:r w:rsidR="00EE14FB">
          <w:rPr>
            <w:noProof/>
            <w:webHidden/>
          </w:rPr>
          <w:fldChar w:fldCharType="begin"/>
        </w:r>
        <w:r w:rsidR="00EE14FB">
          <w:rPr>
            <w:noProof/>
            <w:webHidden/>
          </w:rPr>
          <w:instrText xml:space="preserve"> PAGEREF _Toc131944845 \h </w:instrText>
        </w:r>
        <w:r w:rsidR="00EE14FB">
          <w:rPr>
            <w:noProof/>
            <w:webHidden/>
          </w:rPr>
        </w:r>
        <w:r w:rsidR="00EE14FB">
          <w:rPr>
            <w:noProof/>
            <w:webHidden/>
          </w:rPr>
          <w:fldChar w:fldCharType="separate"/>
        </w:r>
        <w:r w:rsidR="004D1B63">
          <w:rPr>
            <w:noProof/>
            <w:webHidden/>
          </w:rPr>
          <w:t>24</w:t>
        </w:r>
        <w:r w:rsidR="00EE14FB">
          <w:rPr>
            <w:noProof/>
            <w:webHidden/>
          </w:rPr>
          <w:fldChar w:fldCharType="end"/>
        </w:r>
      </w:hyperlink>
    </w:p>
    <w:p w14:paraId="587F0F80" w14:textId="7CD1F05F" w:rsidR="00EE14FB" w:rsidRDefault="00000000" w:rsidP="00EE14FB">
      <w:pPr>
        <w:pStyle w:val="Obsah1"/>
        <w:tabs>
          <w:tab w:val="left" w:pos="660"/>
          <w:tab w:val="right" w:leader="dot" w:pos="8494"/>
        </w:tabs>
        <w:rPr>
          <w:rFonts w:asciiTheme="minorHAnsi" w:eastAsiaTheme="minorEastAsia" w:hAnsiTheme="minorHAnsi" w:cstheme="minorBidi"/>
          <w:noProof/>
          <w:sz w:val="22"/>
          <w:szCs w:val="22"/>
          <w:lang w:val="en-US" w:bidi="ar-SA"/>
        </w:rPr>
      </w:pPr>
      <w:hyperlink w:anchor="_Toc131944846" w:history="1">
        <w:r w:rsidR="00EE14FB" w:rsidRPr="00F0261D">
          <w:rPr>
            <w:rStyle w:val="Hypertextovodkaz"/>
            <w:noProof/>
          </w:rPr>
          <w:t>13</w:t>
        </w:r>
        <w:r w:rsidR="00EE14FB">
          <w:rPr>
            <w:rFonts w:asciiTheme="minorHAnsi" w:eastAsiaTheme="minorEastAsia" w:hAnsiTheme="minorHAnsi" w:cstheme="minorBidi"/>
            <w:noProof/>
            <w:sz w:val="22"/>
            <w:szCs w:val="22"/>
            <w:lang w:val="en-US" w:bidi="ar-SA"/>
          </w:rPr>
          <w:tab/>
        </w:r>
        <w:r w:rsidR="00EE14FB" w:rsidRPr="00F0261D">
          <w:rPr>
            <w:rStyle w:val="Hypertextovodkaz"/>
            <w:rFonts w:eastAsia="Calibri"/>
            <w:noProof/>
          </w:rPr>
          <w:t>Přílohy</w:t>
        </w:r>
        <w:r w:rsidR="00EE14FB">
          <w:rPr>
            <w:noProof/>
            <w:webHidden/>
          </w:rPr>
          <w:tab/>
        </w:r>
        <w:r w:rsidR="00EE14FB">
          <w:rPr>
            <w:noProof/>
            <w:webHidden/>
          </w:rPr>
          <w:fldChar w:fldCharType="begin"/>
        </w:r>
        <w:r w:rsidR="00EE14FB">
          <w:rPr>
            <w:noProof/>
            <w:webHidden/>
          </w:rPr>
          <w:instrText xml:space="preserve"> PAGEREF _Toc131944846 \h </w:instrText>
        </w:r>
        <w:r w:rsidR="00EE14FB">
          <w:rPr>
            <w:noProof/>
            <w:webHidden/>
          </w:rPr>
        </w:r>
        <w:r w:rsidR="00EE14FB">
          <w:rPr>
            <w:noProof/>
            <w:webHidden/>
          </w:rPr>
          <w:fldChar w:fldCharType="separate"/>
        </w:r>
        <w:r w:rsidR="004D1B63">
          <w:rPr>
            <w:noProof/>
            <w:webHidden/>
          </w:rPr>
          <w:t>25</w:t>
        </w:r>
        <w:r w:rsidR="00EE14FB">
          <w:rPr>
            <w:noProof/>
            <w:webHidden/>
          </w:rPr>
          <w:fldChar w:fldCharType="end"/>
        </w:r>
      </w:hyperlink>
    </w:p>
    <w:p w14:paraId="602D7BF1" w14:textId="1D8283BC" w:rsidR="00B85C56" w:rsidRDefault="00EC5BCD" w:rsidP="00B85C56">
      <w:r>
        <w:fldChar w:fldCharType="end"/>
      </w:r>
    </w:p>
    <w:p w14:paraId="4BF8AEA2" w14:textId="77777777" w:rsidR="00DD6E36" w:rsidRDefault="00DD6E36">
      <w:pPr>
        <w:spacing w:after="200" w:line="276" w:lineRule="auto"/>
      </w:pPr>
      <w:r>
        <w:br w:type="page"/>
      </w:r>
    </w:p>
    <w:p w14:paraId="1E504DC7" w14:textId="77777777" w:rsidR="00DD6E36" w:rsidRDefault="00DD6E36" w:rsidP="007246C1">
      <w:pPr>
        <w:pStyle w:val="NadpisX"/>
      </w:pPr>
      <w:r>
        <w:lastRenderedPageBreak/>
        <w:t>Seznam obrázků</w:t>
      </w:r>
    </w:p>
    <w:p w14:paraId="357DEA37" w14:textId="0B1D7B22" w:rsidR="00CF24FF" w:rsidRDefault="00E45882">
      <w:pPr>
        <w:pStyle w:val="Seznamobrzk"/>
        <w:tabs>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\h \z \c "Obr." </w:instrText>
      </w:r>
      <w:r>
        <w:fldChar w:fldCharType="separate"/>
      </w:r>
      <w:hyperlink w:anchor="_Toc131944850" w:history="1">
        <w:r w:rsidR="00CF24FF" w:rsidRPr="00596B12">
          <w:rPr>
            <w:rStyle w:val="Hypertextovodkaz"/>
            <w:noProof/>
          </w:rPr>
          <w:t>Obr. 1 Pocity spojené s barvami</w:t>
        </w:r>
        <w:r w:rsidR="00CF24FF">
          <w:rPr>
            <w:noProof/>
            <w:webHidden/>
          </w:rPr>
          <w:tab/>
        </w:r>
        <w:r w:rsidR="00CF24FF">
          <w:rPr>
            <w:noProof/>
            <w:webHidden/>
          </w:rPr>
          <w:fldChar w:fldCharType="begin"/>
        </w:r>
        <w:r w:rsidR="00CF24FF">
          <w:rPr>
            <w:noProof/>
            <w:webHidden/>
          </w:rPr>
          <w:instrText xml:space="preserve"> PAGEREF _Toc131944850 \h </w:instrText>
        </w:r>
        <w:r w:rsidR="00CF24FF">
          <w:rPr>
            <w:noProof/>
            <w:webHidden/>
          </w:rPr>
        </w:r>
        <w:r w:rsidR="00CF24FF">
          <w:rPr>
            <w:noProof/>
            <w:webHidden/>
          </w:rPr>
          <w:fldChar w:fldCharType="separate"/>
        </w:r>
        <w:r w:rsidR="004D1B63">
          <w:rPr>
            <w:noProof/>
            <w:webHidden/>
          </w:rPr>
          <w:t>4</w:t>
        </w:r>
        <w:r w:rsidR="00CF24FF">
          <w:rPr>
            <w:noProof/>
            <w:webHidden/>
          </w:rPr>
          <w:fldChar w:fldCharType="end"/>
        </w:r>
      </w:hyperlink>
    </w:p>
    <w:p w14:paraId="3A8F1FAA" w14:textId="59EA6F78"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1" w:history="1">
        <w:r w:rsidR="00CF24FF" w:rsidRPr="00596B12">
          <w:rPr>
            <w:rStyle w:val="Hypertextovodkaz"/>
            <w:noProof/>
          </w:rPr>
          <w:t>Obr. 2 Barevné mapy – ukázky</w:t>
        </w:r>
        <w:r w:rsidR="00CF24FF">
          <w:rPr>
            <w:noProof/>
            <w:webHidden/>
          </w:rPr>
          <w:tab/>
        </w:r>
        <w:r w:rsidR="00CF24FF">
          <w:rPr>
            <w:noProof/>
            <w:webHidden/>
          </w:rPr>
          <w:fldChar w:fldCharType="begin"/>
        </w:r>
        <w:r w:rsidR="00CF24FF">
          <w:rPr>
            <w:noProof/>
            <w:webHidden/>
          </w:rPr>
          <w:instrText xml:space="preserve"> PAGEREF _Toc131944851 \h </w:instrText>
        </w:r>
        <w:r w:rsidR="00CF24FF">
          <w:rPr>
            <w:noProof/>
            <w:webHidden/>
          </w:rPr>
        </w:r>
        <w:r w:rsidR="00CF24FF">
          <w:rPr>
            <w:noProof/>
            <w:webHidden/>
          </w:rPr>
          <w:fldChar w:fldCharType="separate"/>
        </w:r>
        <w:r w:rsidR="004D1B63">
          <w:rPr>
            <w:noProof/>
            <w:webHidden/>
          </w:rPr>
          <w:t>5</w:t>
        </w:r>
        <w:r w:rsidR="00CF24FF">
          <w:rPr>
            <w:noProof/>
            <w:webHidden/>
          </w:rPr>
          <w:fldChar w:fldCharType="end"/>
        </w:r>
      </w:hyperlink>
    </w:p>
    <w:p w14:paraId="1FBE94E0" w14:textId="072F5949"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2" w:history="1">
        <w:r w:rsidR="00CF24FF" w:rsidRPr="00596B12">
          <w:rPr>
            <w:rStyle w:val="Hypertextovodkaz"/>
            <w:noProof/>
          </w:rPr>
          <w:t>Obr. 3 Nevhodná a vhodná paleta</w:t>
        </w:r>
        <w:r w:rsidR="00CF24FF">
          <w:rPr>
            <w:noProof/>
            <w:webHidden/>
          </w:rPr>
          <w:tab/>
        </w:r>
        <w:r w:rsidR="00CF24FF">
          <w:rPr>
            <w:noProof/>
            <w:webHidden/>
          </w:rPr>
          <w:fldChar w:fldCharType="begin"/>
        </w:r>
        <w:r w:rsidR="00CF24FF">
          <w:rPr>
            <w:noProof/>
            <w:webHidden/>
          </w:rPr>
          <w:instrText xml:space="preserve"> PAGEREF _Toc131944852 \h </w:instrText>
        </w:r>
        <w:r w:rsidR="00CF24FF">
          <w:rPr>
            <w:noProof/>
            <w:webHidden/>
          </w:rPr>
        </w:r>
        <w:r w:rsidR="00CF24FF">
          <w:rPr>
            <w:noProof/>
            <w:webHidden/>
          </w:rPr>
          <w:fldChar w:fldCharType="separate"/>
        </w:r>
        <w:r w:rsidR="004D1B63">
          <w:rPr>
            <w:noProof/>
            <w:webHidden/>
          </w:rPr>
          <w:t>5</w:t>
        </w:r>
        <w:r w:rsidR="00CF24FF">
          <w:rPr>
            <w:noProof/>
            <w:webHidden/>
          </w:rPr>
          <w:fldChar w:fldCharType="end"/>
        </w:r>
      </w:hyperlink>
    </w:p>
    <w:p w14:paraId="6D62203A" w14:textId="73535206"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3" w:history="1">
        <w:r w:rsidR="00CF24FF" w:rsidRPr="00596B12">
          <w:rPr>
            <w:rStyle w:val="Hypertextovodkaz"/>
            <w:noProof/>
          </w:rPr>
          <w:t>Obr. 4 Graf bez kontextu</w:t>
        </w:r>
        <w:r w:rsidR="00CF24FF">
          <w:rPr>
            <w:noProof/>
            <w:webHidden/>
          </w:rPr>
          <w:tab/>
        </w:r>
        <w:r w:rsidR="00CF24FF">
          <w:rPr>
            <w:noProof/>
            <w:webHidden/>
          </w:rPr>
          <w:fldChar w:fldCharType="begin"/>
        </w:r>
        <w:r w:rsidR="00CF24FF">
          <w:rPr>
            <w:noProof/>
            <w:webHidden/>
          </w:rPr>
          <w:instrText xml:space="preserve"> PAGEREF _Toc131944853 \h </w:instrText>
        </w:r>
        <w:r w:rsidR="00CF24FF">
          <w:rPr>
            <w:noProof/>
            <w:webHidden/>
          </w:rPr>
        </w:r>
        <w:r w:rsidR="00CF24FF">
          <w:rPr>
            <w:noProof/>
            <w:webHidden/>
          </w:rPr>
          <w:fldChar w:fldCharType="separate"/>
        </w:r>
        <w:r w:rsidR="004D1B63">
          <w:rPr>
            <w:noProof/>
            <w:webHidden/>
          </w:rPr>
          <w:t>11</w:t>
        </w:r>
        <w:r w:rsidR="00CF24FF">
          <w:rPr>
            <w:noProof/>
            <w:webHidden/>
          </w:rPr>
          <w:fldChar w:fldCharType="end"/>
        </w:r>
      </w:hyperlink>
    </w:p>
    <w:p w14:paraId="687B3C84" w14:textId="3B8F64C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4" w:history="1">
        <w:r w:rsidR="00CF24FF" w:rsidRPr="00596B12">
          <w:rPr>
            <w:rStyle w:val="Hypertextovodkaz"/>
            <w:noProof/>
          </w:rPr>
          <w:t>Obr. 5 Graf s kontextem</w:t>
        </w:r>
        <w:r w:rsidR="00CF24FF">
          <w:rPr>
            <w:noProof/>
            <w:webHidden/>
          </w:rPr>
          <w:tab/>
        </w:r>
        <w:r w:rsidR="00CF24FF">
          <w:rPr>
            <w:noProof/>
            <w:webHidden/>
          </w:rPr>
          <w:fldChar w:fldCharType="begin"/>
        </w:r>
        <w:r w:rsidR="00CF24FF">
          <w:rPr>
            <w:noProof/>
            <w:webHidden/>
          </w:rPr>
          <w:instrText xml:space="preserve"> PAGEREF _Toc131944854 \h </w:instrText>
        </w:r>
        <w:r w:rsidR="00CF24FF">
          <w:rPr>
            <w:noProof/>
            <w:webHidden/>
          </w:rPr>
        </w:r>
        <w:r w:rsidR="00CF24FF">
          <w:rPr>
            <w:noProof/>
            <w:webHidden/>
          </w:rPr>
          <w:fldChar w:fldCharType="separate"/>
        </w:r>
        <w:r w:rsidR="004D1B63">
          <w:rPr>
            <w:noProof/>
            <w:webHidden/>
          </w:rPr>
          <w:t>11</w:t>
        </w:r>
        <w:r w:rsidR="00CF24FF">
          <w:rPr>
            <w:noProof/>
            <w:webHidden/>
          </w:rPr>
          <w:fldChar w:fldCharType="end"/>
        </w:r>
      </w:hyperlink>
    </w:p>
    <w:p w14:paraId="5ACD8013" w14:textId="2F35EEE6"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5" w:history="1">
        <w:r w:rsidR="00CF24FF" w:rsidRPr="00596B12">
          <w:rPr>
            <w:rStyle w:val="Hypertextovodkaz"/>
            <w:noProof/>
          </w:rPr>
          <w:t>Obr. 6 Density chart a implementace</w:t>
        </w:r>
        <w:r w:rsidR="00CF24FF">
          <w:rPr>
            <w:noProof/>
            <w:webHidden/>
          </w:rPr>
          <w:tab/>
        </w:r>
        <w:r w:rsidR="00CF24FF">
          <w:rPr>
            <w:noProof/>
            <w:webHidden/>
          </w:rPr>
          <w:fldChar w:fldCharType="begin"/>
        </w:r>
        <w:r w:rsidR="00CF24FF">
          <w:rPr>
            <w:noProof/>
            <w:webHidden/>
          </w:rPr>
          <w:instrText xml:space="preserve"> PAGEREF _Toc131944855 \h </w:instrText>
        </w:r>
        <w:r w:rsidR="00CF24FF">
          <w:rPr>
            <w:noProof/>
            <w:webHidden/>
          </w:rPr>
        </w:r>
        <w:r w:rsidR="00CF24FF">
          <w:rPr>
            <w:noProof/>
            <w:webHidden/>
          </w:rPr>
          <w:fldChar w:fldCharType="separate"/>
        </w:r>
        <w:r w:rsidR="004D1B63">
          <w:rPr>
            <w:noProof/>
            <w:webHidden/>
          </w:rPr>
          <w:t>15</w:t>
        </w:r>
        <w:r w:rsidR="00CF24FF">
          <w:rPr>
            <w:noProof/>
            <w:webHidden/>
          </w:rPr>
          <w:fldChar w:fldCharType="end"/>
        </w:r>
      </w:hyperlink>
    </w:p>
    <w:p w14:paraId="18B736DD" w14:textId="7277C0DB"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6" w:history="1">
        <w:r w:rsidR="00CF24FF" w:rsidRPr="00596B12">
          <w:rPr>
            <w:rStyle w:val="Hypertextovodkaz"/>
            <w:noProof/>
          </w:rPr>
          <w:t>Obr. 7 Bodový graf jeho implementace</w:t>
        </w:r>
        <w:r w:rsidR="00CF24FF">
          <w:rPr>
            <w:noProof/>
            <w:webHidden/>
          </w:rPr>
          <w:tab/>
        </w:r>
        <w:r w:rsidR="00CF24FF">
          <w:rPr>
            <w:noProof/>
            <w:webHidden/>
          </w:rPr>
          <w:fldChar w:fldCharType="begin"/>
        </w:r>
        <w:r w:rsidR="00CF24FF">
          <w:rPr>
            <w:noProof/>
            <w:webHidden/>
          </w:rPr>
          <w:instrText xml:space="preserve"> PAGEREF _Toc131944856 \h </w:instrText>
        </w:r>
        <w:r w:rsidR="00CF24FF">
          <w:rPr>
            <w:noProof/>
            <w:webHidden/>
          </w:rPr>
        </w:r>
        <w:r w:rsidR="00CF24FF">
          <w:rPr>
            <w:noProof/>
            <w:webHidden/>
          </w:rPr>
          <w:fldChar w:fldCharType="separate"/>
        </w:r>
        <w:r w:rsidR="004D1B63">
          <w:rPr>
            <w:noProof/>
            <w:webHidden/>
          </w:rPr>
          <w:t>16</w:t>
        </w:r>
        <w:r w:rsidR="00CF24FF">
          <w:rPr>
            <w:noProof/>
            <w:webHidden/>
          </w:rPr>
          <w:fldChar w:fldCharType="end"/>
        </w:r>
      </w:hyperlink>
    </w:p>
    <w:p w14:paraId="47C08D95" w14:textId="4F83E435"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7" w:history="1">
        <w:r w:rsidR="00CF24FF" w:rsidRPr="00596B12">
          <w:rPr>
            <w:rStyle w:val="Hypertextovodkaz"/>
            <w:noProof/>
          </w:rPr>
          <w:t>Obr. 8 Sloupcový graf a jeho implementace</w:t>
        </w:r>
        <w:r w:rsidR="00CF24FF">
          <w:rPr>
            <w:noProof/>
            <w:webHidden/>
          </w:rPr>
          <w:tab/>
        </w:r>
        <w:r w:rsidR="00CF24FF">
          <w:rPr>
            <w:noProof/>
            <w:webHidden/>
          </w:rPr>
          <w:fldChar w:fldCharType="begin"/>
        </w:r>
        <w:r w:rsidR="00CF24FF">
          <w:rPr>
            <w:noProof/>
            <w:webHidden/>
          </w:rPr>
          <w:instrText xml:space="preserve"> PAGEREF _Toc131944857 \h </w:instrText>
        </w:r>
        <w:r w:rsidR="00CF24FF">
          <w:rPr>
            <w:noProof/>
            <w:webHidden/>
          </w:rPr>
        </w:r>
        <w:r w:rsidR="00CF24FF">
          <w:rPr>
            <w:noProof/>
            <w:webHidden/>
          </w:rPr>
          <w:fldChar w:fldCharType="separate"/>
        </w:r>
        <w:r w:rsidR="004D1B63">
          <w:rPr>
            <w:noProof/>
            <w:webHidden/>
          </w:rPr>
          <w:t>16</w:t>
        </w:r>
        <w:r w:rsidR="00CF24FF">
          <w:rPr>
            <w:noProof/>
            <w:webHidden/>
          </w:rPr>
          <w:fldChar w:fldCharType="end"/>
        </w:r>
      </w:hyperlink>
    </w:p>
    <w:p w14:paraId="41046A0A" w14:textId="7054BC64"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8" w:history="1">
        <w:r w:rsidR="00CF24FF" w:rsidRPr="00596B12">
          <w:rPr>
            <w:rStyle w:val="Hypertextovodkaz"/>
            <w:noProof/>
          </w:rPr>
          <w:t>Obr. 9 Výsečový graf a implementace</w:t>
        </w:r>
        <w:r w:rsidR="00CF24FF">
          <w:rPr>
            <w:noProof/>
            <w:webHidden/>
          </w:rPr>
          <w:tab/>
        </w:r>
        <w:r w:rsidR="00CF24FF">
          <w:rPr>
            <w:noProof/>
            <w:webHidden/>
          </w:rPr>
          <w:fldChar w:fldCharType="begin"/>
        </w:r>
        <w:r w:rsidR="00CF24FF">
          <w:rPr>
            <w:noProof/>
            <w:webHidden/>
          </w:rPr>
          <w:instrText xml:space="preserve"> PAGEREF _Toc131944858 \h </w:instrText>
        </w:r>
        <w:r w:rsidR="00CF24FF">
          <w:rPr>
            <w:noProof/>
            <w:webHidden/>
          </w:rPr>
        </w:r>
        <w:r w:rsidR="00CF24FF">
          <w:rPr>
            <w:noProof/>
            <w:webHidden/>
          </w:rPr>
          <w:fldChar w:fldCharType="separate"/>
        </w:r>
        <w:r w:rsidR="004D1B63">
          <w:rPr>
            <w:noProof/>
            <w:webHidden/>
          </w:rPr>
          <w:t>17</w:t>
        </w:r>
        <w:r w:rsidR="00CF24FF">
          <w:rPr>
            <w:noProof/>
            <w:webHidden/>
          </w:rPr>
          <w:fldChar w:fldCharType="end"/>
        </w:r>
      </w:hyperlink>
    </w:p>
    <w:p w14:paraId="6164E476" w14:textId="1DDCBFA0"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59" w:history="1">
        <w:r w:rsidR="00CF24FF" w:rsidRPr="00596B12">
          <w:rPr>
            <w:rStyle w:val="Hypertextovodkaz"/>
            <w:noProof/>
          </w:rPr>
          <w:t>Obr. 10 Choropleth a implementace</w:t>
        </w:r>
        <w:r w:rsidR="00CF24FF">
          <w:rPr>
            <w:noProof/>
            <w:webHidden/>
          </w:rPr>
          <w:tab/>
        </w:r>
        <w:r w:rsidR="00CF24FF">
          <w:rPr>
            <w:noProof/>
            <w:webHidden/>
          </w:rPr>
          <w:fldChar w:fldCharType="begin"/>
        </w:r>
        <w:r w:rsidR="00CF24FF">
          <w:rPr>
            <w:noProof/>
            <w:webHidden/>
          </w:rPr>
          <w:instrText xml:space="preserve"> PAGEREF _Toc131944859 \h </w:instrText>
        </w:r>
        <w:r w:rsidR="00CF24FF">
          <w:rPr>
            <w:noProof/>
            <w:webHidden/>
          </w:rPr>
        </w:r>
        <w:r w:rsidR="00CF24FF">
          <w:rPr>
            <w:noProof/>
            <w:webHidden/>
          </w:rPr>
          <w:fldChar w:fldCharType="separate"/>
        </w:r>
        <w:r w:rsidR="004D1B63">
          <w:rPr>
            <w:noProof/>
            <w:webHidden/>
          </w:rPr>
          <w:t>18</w:t>
        </w:r>
        <w:r w:rsidR="00CF24FF">
          <w:rPr>
            <w:noProof/>
            <w:webHidden/>
          </w:rPr>
          <w:fldChar w:fldCharType="end"/>
        </w:r>
      </w:hyperlink>
    </w:p>
    <w:p w14:paraId="769D731B" w14:textId="5825D6D6"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0" w:history="1">
        <w:r w:rsidR="00CF24FF" w:rsidRPr="00596B12">
          <w:rPr>
            <w:rStyle w:val="Hypertextovodkaz"/>
            <w:noProof/>
          </w:rPr>
          <w:t>Obr. 11 Síťový graf a implementace</w:t>
        </w:r>
        <w:r w:rsidR="00CF24FF">
          <w:rPr>
            <w:noProof/>
            <w:webHidden/>
          </w:rPr>
          <w:tab/>
        </w:r>
        <w:r w:rsidR="00CF24FF">
          <w:rPr>
            <w:noProof/>
            <w:webHidden/>
          </w:rPr>
          <w:fldChar w:fldCharType="begin"/>
        </w:r>
        <w:r w:rsidR="00CF24FF">
          <w:rPr>
            <w:noProof/>
            <w:webHidden/>
          </w:rPr>
          <w:instrText xml:space="preserve"> PAGEREF _Toc131944860 \h </w:instrText>
        </w:r>
        <w:r w:rsidR="00CF24FF">
          <w:rPr>
            <w:noProof/>
            <w:webHidden/>
          </w:rPr>
        </w:r>
        <w:r w:rsidR="00CF24FF">
          <w:rPr>
            <w:noProof/>
            <w:webHidden/>
          </w:rPr>
          <w:fldChar w:fldCharType="separate"/>
        </w:r>
        <w:r w:rsidR="004D1B63">
          <w:rPr>
            <w:noProof/>
            <w:webHidden/>
          </w:rPr>
          <w:t>19</w:t>
        </w:r>
        <w:r w:rsidR="00CF24FF">
          <w:rPr>
            <w:noProof/>
            <w:webHidden/>
          </w:rPr>
          <w:fldChar w:fldCharType="end"/>
        </w:r>
      </w:hyperlink>
    </w:p>
    <w:p w14:paraId="1155D6C3" w14:textId="76766ED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1" w:history="1">
        <w:r w:rsidR="00CF24FF" w:rsidRPr="00596B12">
          <w:rPr>
            <w:rStyle w:val="Hypertextovodkaz"/>
            <w:noProof/>
          </w:rPr>
          <w:t>Obr. 12 Dashboard – energie v historii</w:t>
        </w:r>
        <w:r w:rsidR="00CF24FF">
          <w:rPr>
            <w:noProof/>
            <w:webHidden/>
          </w:rPr>
          <w:tab/>
        </w:r>
        <w:r w:rsidR="00CF24FF">
          <w:rPr>
            <w:noProof/>
            <w:webHidden/>
          </w:rPr>
          <w:fldChar w:fldCharType="begin"/>
        </w:r>
        <w:r w:rsidR="00CF24FF">
          <w:rPr>
            <w:noProof/>
            <w:webHidden/>
          </w:rPr>
          <w:instrText xml:space="preserve"> PAGEREF _Toc131944861 \h </w:instrText>
        </w:r>
        <w:r w:rsidR="00CF24FF">
          <w:rPr>
            <w:noProof/>
            <w:webHidden/>
          </w:rPr>
        </w:r>
        <w:r w:rsidR="00CF24FF">
          <w:rPr>
            <w:noProof/>
            <w:webHidden/>
          </w:rPr>
          <w:fldChar w:fldCharType="separate"/>
        </w:r>
        <w:r w:rsidR="004D1B63">
          <w:rPr>
            <w:noProof/>
            <w:webHidden/>
          </w:rPr>
          <w:t>20</w:t>
        </w:r>
        <w:r w:rsidR="00CF24FF">
          <w:rPr>
            <w:noProof/>
            <w:webHidden/>
          </w:rPr>
          <w:fldChar w:fldCharType="end"/>
        </w:r>
      </w:hyperlink>
    </w:p>
    <w:p w14:paraId="533D11DB" w14:textId="251CA55F" w:rsidR="00E45882" w:rsidRPr="00E45882" w:rsidRDefault="00E45882" w:rsidP="00E45882">
      <w:r>
        <w:fldChar w:fldCharType="end"/>
      </w:r>
    </w:p>
    <w:p w14:paraId="2ED3C452" w14:textId="77C465DA" w:rsidR="0087203C" w:rsidRDefault="0087203C" w:rsidP="007246C1">
      <w:pPr>
        <w:pStyle w:val="NadpisX"/>
      </w:pPr>
      <w:r>
        <w:t>Seznam ukázek kódu</w:t>
      </w:r>
    </w:p>
    <w:p w14:paraId="48D07E95" w14:textId="564A9F62" w:rsidR="00CF24FF" w:rsidRDefault="0087203C">
      <w:pPr>
        <w:pStyle w:val="Seznamobrzk"/>
        <w:tabs>
          <w:tab w:val="right" w:leader="dot" w:pos="8494"/>
        </w:tabs>
        <w:rPr>
          <w:rFonts w:asciiTheme="minorHAnsi" w:eastAsiaTheme="minorEastAsia" w:hAnsiTheme="minorHAnsi" w:cstheme="minorBidi"/>
          <w:noProof/>
          <w:sz w:val="22"/>
          <w:szCs w:val="22"/>
          <w:lang w:val="en-US" w:bidi="ar-SA"/>
        </w:rPr>
      </w:pPr>
      <w:r>
        <w:fldChar w:fldCharType="begin"/>
      </w:r>
      <w:r>
        <w:instrText xml:space="preserve"> TOC \h \z \c "Kód" </w:instrText>
      </w:r>
      <w:r>
        <w:fldChar w:fldCharType="separate"/>
      </w:r>
      <w:hyperlink w:anchor="_Toc131944862" w:history="1">
        <w:r w:rsidR="00CF24FF" w:rsidRPr="00F61C83">
          <w:rPr>
            <w:rStyle w:val="Hypertextovodkaz"/>
            <w:noProof/>
          </w:rPr>
          <w:t>Kód 1 – Tuple</w:t>
        </w:r>
        <w:r w:rsidR="00CF24FF">
          <w:rPr>
            <w:noProof/>
            <w:webHidden/>
          </w:rPr>
          <w:tab/>
        </w:r>
        <w:r w:rsidR="00CF24FF">
          <w:rPr>
            <w:noProof/>
            <w:webHidden/>
          </w:rPr>
          <w:fldChar w:fldCharType="begin"/>
        </w:r>
        <w:r w:rsidR="00CF24FF">
          <w:rPr>
            <w:noProof/>
            <w:webHidden/>
          </w:rPr>
          <w:instrText xml:space="preserve"> PAGEREF _Toc131944862 \h </w:instrText>
        </w:r>
        <w:r w:rsidR="00CF24FF">
          <w:rPr>
            <w:noProof/>
            <w:webHidden/>
          </w:rPr>
        </w:r>
        <w:r w:rsidR="00CF24FF">
          <w:rPr>
            <w:noProof/>
            <w:webHidden/>
          </w:rPr>
          <w:fldChar w:fldCharType="separate"/>
        </w:r>
        <w:r w:rsidR="004D1B63">
          <w:rPr>
            <w:noProof/>
            <w:webHidden/>
          </w:rPr>
          <w:t>6</w:t>
        </w:r>
        <w:r w:rsidR="00CF24FF">
          <w:rPr>
            <w:noProof/>
            <w:webHidden/>
          </w:rPr>
          <w:fldChar w:fldCharType="end"/>
        </w:r>
      </w:hyperlink>
    </w:p>
    <w:p w14:paraId="0194FCBD" w14:textId="035A3DA2"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3" w:history="1">
        <w:r w:rsidR="00CF24FF" w:rsidRPr="00F61C83">
          <w:rPr>
            <w:rStyle w:val="Hypertextovodkaz"/>
            <w:noProof/>
          </w:rPr>
          <w:t>Kód 2 – List</w:t>
        </w:r>
        <w:r w:rsidR="00CF24FF">
          <w:rPr>
            <w:noProof/>
            <w:webHidden/>
          </w:rPr>
          <w:tab/>
        </w:r>
        <w:r w:rsidR="00CF24FF">
          <w:rPr>
            <w:noProof/>
            <w:webHidden/>
          </w:rPr>
          <w:fldChar w:fldCharType="begin"/>
        </w:r>
        <w:r w:rsidR="00CF24FF">
          <w:rPr>
            <w:noProof/>
            <w:webHidden/>
          </w:rPr>
          <w:instrText xml:space="preserve"> PAGEREF _Toc131944863 \h </w:instrText>
        </w:r>
        <w:r w:rsidR="00CF24FF">
          <w:rPr>
            <w:noProof/>
            <w:webHidden/>
          </w:rPr>
        </w:r>
        <w:r w:rsidR="00CF24FF">
          <w:rPr>
            <w:noProof/>
            <w:webHidden/>
          </w:rPr>
          <w:fldChar w:fldCharType="separate"/>
        </w:r>
        <w:r w:rsidR="004D1B63">
          <w:rPr>
            <w:noProof/>
            <w:webHidden/>
          </w:rPr>
          <w:t>6</w:t>
        </w:r>
        <w:r w:rsidR="00CF24FF">
          <w:rPr>
            <w:noProof/>
            <w:webHidden/>
          </w:rPr>
          <w:fldChar w:fldCharType="end"/>
        </w:r>
      </w:hyperlink>
    </w:p>
    <w:p w14:paraId="4BB093A2" w14:textId="3708D064"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4" w:history="1">
        <w:r w:rsidR="00CF24FF" w:rsidRPr="00F61C83">
          <w:rPr>
            <w:rStyle w:val="Hypertextovodkaz"/>
            <w:noProof/>
          </w:rPr>
          <w:t>Kód 3 – Dictionary</w:t>
        </w:r>
        <w:r w:rsidR="00CF24FF">
          <w:rPr>
            <w:noProof/>
            <w:webHidden/>
          </w:rPr>
          <w:tab/>
        </w:r>
        <w:r w:rsidR="00CF24FF">
          <w:rPr>
            <w:noProof/>
            <w:webHidden/>
          </w:rPr>
          <w:fldChar w:fldCharType="begin"/>
        </w:r>
        <w:r w:rsidR="00CF24FF">
          <w:rPr>
            <w:noProof/>
            <w:webHidden/>
          </w:rPr>
          <w:instrText xml:space="preserve"> PAGEREF _Toc131944864 \h </w:instrText>
        </w:r>
        <w:r w:rsidR="00CF24FF">
          <w:rPr>
            <w:noProof/>
            <w:webHidden/>
          </w:rPr>
        </w:r>
        <w:r w:rsidR="00CF24FF">
          <w:rPr>
            <w:noProof/>
            <w:webHidden/>
          </w:rPr>
          <w:fldChar w:fldCharType="separate"/>
        </w:r>
        <w:r w:rsidR="004D1B63">
          <w:rPr>
            <w:noProof/>
            <w:webHidden/>
          </w:rPr>
          <w:t>6</w:t>
        </w:r>
        <w:r w:rsidR="00CF24FF">
          <w:rPr>
            <w:noProof/>
            <w:webHidden/>
          </w:rPr>
          <w:fldChar w:fldCharType="end"/>
        </w:r>
      </w:hyperlink>
    </w:p>
    <w:p w14:paraId="501C97CD" w14:textId="7944E145"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5" w:history="1">
        <w:r w:rsidR="00CF24FF" w:rsidRPr="00F61C83">
          <w:rPr>
            <w:rStyle w:val="Hypertextovodkaz"/>
            <w:noProof/>
          </w:rPr>
          <w:t>Kód 4 – NumPy array</w:t>
        </w:r>
        <w:r w:rsidR="00CF24FF">
          <w:rPr>
            <w:noProof/>
            <w:webHidden/>
          </w:rPr>
          <w:tab/>
        </w:r>
        <w:r w:rsidR="00CF24FF">
          <w:rPr>
            <w:noProof/>
            <w:webHidden/>
          </w:rPr>
          <w:fldChar w:fldCharType="begin"/>
        </w:r>
        <w:r w:rsidR="00CF24FF">
          <w:rPr>
            <w:noProof/>
            <w:webHidden/>
          </w:rPr>
          <w:instrText xml:space="preserve"> PAGEREF _Toc131944865 \h </w:instrText>
        </w:r>
        <w:r w:rsidR="00CF24FF">
          <w:rPr>
            <w:noProof/>
            <w:webHidden/>
          </w:rPr>
        </w:r>
        <w:r w:rsidR="00CF24FF">
          <w:rPr>
            <w:noProof/>
            <w:webHidden/>
          </w:rPr>
          <w:fldChar w:fldCharType="separate"/>
        </w:r>
        <w:r w:rsidR="004D1B63">
          <w:rPr>
            <w:noProof/>
            <w:webHidden/>
          </w:rPr>
          <w:t>7</w:t>
        </w:r>
        <w:r w:rsidR="00CF24FF">
          <w:rPr>
            <w:noProof/>
            <w:webHidden/>
          </w:rPr>
          <w:fldChar w:fldCharType="end"/>
        </w:r>
      </w:hyperlink>
    </w:p>
    <w:p w14:paraId="73F872A1" w14:textId="58C4975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6" w:history="1">
        <w:r w:rsidR="00CF24FF" w:rsidRPr="00F61C83">
          <w:rPr>
            <w:rStyle w:val="Hypertextovodkaz"/>
            <w:noProof/>
          </w:rPr>
          <w:t>Kód 5 – Pandas DataFrame</w:t>
        </w:r>
        <w:r w:rsidR="00CF24FF">
          <w:rPr>
            <w:noProof/>
            <w:webHidden/>
          </w:rPr>
          <w:tab/>
        </w:r>
        <w:r w:rsidR="00CF24FF">
          <w:rPr>
            <w:noProof/>
            <w:webHidden/>
          </w:rPr>
          <w:fldChar w:fldCharType="begin"/>
        </w:r>
        <w:r w:rsidR="00CF24FF">
          <w:rPr>
            <w:noProof/>
            <w:webHidden/>
          </w:rPr>
          <w:instrText xml:space="preserve"> PAGEREF _Toc131944866 \h </w:instrText>
        </w:r>
        <w:r w:rsidR="00CF24FF">
          <w:rPr>
            <w:noProof/>
            <w:webHidden/>
          </w:rPr>
        </w:r>
        <w:r w:rsidR="00CF24FF">
          <w:rPr>
            <w:noProof/>
            <w:webHidden/>
          </w:rPr>
          <w:fldChar w:fldCharType="separate"/>
        </w:r>
        <w:r w:rsidR="004D1B63">
          <w:rPr>
            <w:noProof/>
            <w:webHidden/>
          </w:rPr>
          <w:t>8</w:t>
        </w:r>
        <w:r w:rsidR="00CF24FF">
          <w:rPr>
            <w:noProof/>
            <w:webHidden/>
          </w:rPr>
          <w:fldChar w:fldCharType="end"/>
        </w:r>
      </w:hyperlink>
    </w:p>
    <w:p w14:paraId="1D527E8E" w14:textId="6CD8FC4D"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7" w:history="1">
        <w:r w:rsidR="00CF24FF" w:rsidRPr="00F61C83">
          <w:rPr>
            <w:rStyle w:val="Hypertextovodkaz"/>
            <w:noProof/>
          </w:rPr>
          <w:t>Kód 6 – Pandas Series a DataFrame konverze</w:t>
        </w:r>
        <w:r w:rsidR="00CF24FF">
          <w:rPr>
            <w:noProof/>
            <w:webHidden/>
          </w:rPr>
          <w:tab/>
        </w:r>
        <w:r w:rsidR="00CF24FF">
          <w:rPr>
            <w:noProof/>
            <w:webHidden/>
          </w:rPr>
          <w:fldChar w:fldCharType="begin"/>
        </w:r>
        <w:r w:rsidR="00CF24FF">
          <w:rPr>
            <w:noProof/>
            <w:webHidden/>
          </w:rPr>
          <w:instrText xml:space="preserve"> PAGEREF _Toc131944867 \h </w:instrText>
        </w:r>
        <w:r w:rsidR="00CF24FF">
          <w:rPr>
            <w:noProof/>
            <w:webHidden/>
          </w:rPr>
        </w:r>
        <w:r w:rsidR="00CF24FF">
          <w:rPr>
            <w:noProof/>
            <w:webHidden/>
          </w:rPr>
          <w:fldChar w:fldCharType="separate"/>
        </w:r>
        <w:r w:rsidR="004D1B63">
          <w:rPr>
            <w:noProof/>
            <w:webHidden/>
          </w:rPr>
          <w:t>8</w:t>
        </w:r>
        <w:r w:rsidR="00CF24FF">
          <w:rPr>
            <w:noProof/>
            <w:webHidden/>
          </w:rPr>
          <w:fldChar w:fldCharType="end"/>
        </w:r>
      </w:hyperlink>
    </w:p>
    <w:p w14:paraId="00CDCF01" w14:textId="4464E833" w:rsidR="00CF24FF" w:rsidRDefault="00000000">
      <w:pPr>
        <w:pStyle w:val="Seznamobrzk"/>
        <w:tabs>
          <w:tab w:val="right" w:leader="dot" w:pos="8494"/>
        </w:tabs>
        <w:rPr>
          <w:rFonts w:asciiTheme="minorHAnsi" w:eastAsiaTheme="minorEastAsia" w:hAnsiTheme="minorHAnsi" w:cstheme="minorBidi"/>
          <w:noProof/>
          <w:sz w:val="22"/>
          <w:szCs w:val="22"/>
          <w:lang w:val="en-US" w:bidi="ar-SA"/>
        </w:rPr>
      </w:pPr>
      <w:hyperlink w:anchor="_Toc131944868" w:history="1">
        <w:r w:rsidR="00CF24FF" w:rsidRPr="00F61C83">
          <w:rPr>
            <w:rStyle w:val="Hypertextovodkaz"/>
            <w:noProof/>
          </w:rPr>
          <w:t>Kód 7 – Nastavení stylu pro Matplotlib a Plotly</w:t>
        </w:r>
        <w:r w:rsidR="00CF24FF">
          <w:rPr>
            <w:noProof/>
            <w:webHidden/>
          </w:rPr>
          <w:tab/>
        </w:r>
        <w:r w:rsidR="00CF24FF">
          <w:rPr>
            <w:noProof/>
            <w:webHidden/>
          </w:rPr>
          <w:fldChar w:fldCharType="begin"/>
        </w:r>
        <w:r w:rsidR="00CF24FF">
          <w:rPr>
            <w:noProof/>
            <w:webHidden/>
          </w:rPr>
          <w:instrText xml:space="preserve"> PAGEREF _Toc131944868 \h </w:instrText>
        </w:r>
        <w:r w:rsidR="00CF24FF">
          <w:rPr>
            <w:noProof/>
            <w:webHidden/>
          </w:rPr>
        </w:r>
        <w:r w:rsidR="00CF24FF">
          <w:rPr>
            <w:noProof/>
            <w:webHidden/>
          </w:rPr>
          <w:fldChar w:fldCharType="separate"/>
        </w:r>
        <w:r w:rsidR="004D1B63">
          <w:rPr>
            <w:noProof/>
            <w:webHidden/>
          </w:rPr>
          <w:t>21</w:t>
        </w:r>
        <w:r w:rsidR="00CF24FF">
          <w:rPr>
            <w:noProof/>
            <w:webHidden/>
          </w:rPr>
          <w:fldChar w:fldCharType="end"/>
        </w:r>
      </w:hyperlink>
    </w:p>
    <w:p w14:paraId="68E2ECED" w14:textId="728AFC6D" w:rsidR="005C7492" w:rsidRPr="00223D03" w:rsidRDefault="0087203C" w:rsidP="005C7492">
      <w:r>
        <w:fldChar w:fldCharType="end"/>
      </w:r>
    </w:p>
    <w:p w14:paraId="6E7E8713" w14:textId="77777777" w:rsidR="00096FD8" w:rsidRDefault="00096FD8" w:rsidP="00B85C56"/>
    <w:p w14:paraId="0710CFCE" w14:textId="77777777" w:rsidR="00B85C56" w:rsidRDefault="00B85C56" w:rsidP="00B85C56">
      <w:pPr>
        <w:rPr>
          <w:rFonts w:ascii="Arial" w:hAnsi="Arial"/>
          <w:kern w:val="32"/>
          <w:sz w:val="32"/>
          <w:szCs w:val="32"/>
        </w:rPr>
      </w:pPr>
    </w:p>
    <w:p w14:paraId="2B00B488"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551A7CB4" w14:textId="6E920913" w:rsidR="004366F7" w:rsidRDefault="0016335D" w:rsidP="0016335D">
      <w:pPr>
        <w:pStyle w:val="Nadpis1"/>
      </w:pPr>
      <w:bookmarkStart w:id="2" w:name="_Toc131944810"/>
      <w:r>
        <w:lastRenderedPageBreak/>
        <w:t>Úvod</w:t>
      </w:r>
      <w:bookmarkEnd w:id="0"/>
      <w:bookmarkEnd w:id="1"/>
      <w:bookmarkEnd w:id="2"/>
      <w:r w:rsidR="003319F7">
        <w:tab/>
      </w:r>
    </w:p>
    <w:p w14:paraId="7DDDB1B3" w14:textId="36927847" w:rsidR="008A28C7" w:rsidRDefault="00224CDC" w:rsidP="004F76CF">
      <w:r>
        <w:t xml:space="preserve">Dle </w:t>
      </w:r>
      <w:r w:rsidR="00BB7105">
        <w:t>Tiobe [</w:t>
      </w:r>
      <w:r>
        <w:t xml:space="preserve">12] a </w:t>
      </w:r>
      <w:r w:rsidR="00BB7105">
        <w:t>PYPL [</w:t>
      </w:r>
      <w:r>
        <w:t>13] indexu se j</w:t>
      </w:r>
      <w:r w:rsidR="004F76CF">
        <w:t xml:space="preserve">azyk Python těší velké popularitě napříč odvětvími </w:t>
      </w:r>
      <w:r>
        <w:t xml:space="preserve">a </w:t>
      </w:r>
      <w:r w:rsidR="004F76CF">
        <w:t>není tak divu, že pro něj existuje spousta knihoven.</w:t>
      </w:r>
      <w:r>
        <w:t xml:space="preserve"> Python Package Index</w:t>
      </w:r>
      <w:r w:rsidR="00BB7105">
        <w:t xml:space="preserve"> </w:t>
      </w:r>
      <w:r>
        <w:t>[14] mome</w:t>
      </w:r>
      <w:r w:rsidR="00BB7105">
        <w:t>n</w:t>
      </w:r>
      <w:r>
        <w:t xml:space="preserve">tálně hlásí více </w:t>
      </w:r>
      <w:r w:rsidR="00107930">
        <w:t>než</w:t>
      </w:r>
      <w:r>
        <w:t xml:space="preserve"> 418</w:t>
      </w:r>
      <w:r w:rsidR="002C11B5">
        <w:t xml:space="preserve"> </w:t>
      </w:r>
      <w:r>
        <w:t>000 balíčků</w:t>
      </w:r>
      <w:r w:rsidR="0001656F">
        <w:t>, číslo, které v nejbližší době jen poroste.</w:t>
      </w:r>
      <w:r w:rsidR="001F48DB">
        <w:t xml:space="preserve"> </w:t>
      </w:r>
      <w:r w:rsidR="003805CB">
        <w:t>Pro účely této práce se budeme zajímat</w:t>
      </w:r>
      <w:r w:rsidR="00AA71DB">
        <w:t xml:space="preserve"> </w:t>
      </w:r>
      <w:r w:rsidR="003805CB">
        <w:t xml:space="preserve">hlavně </w:t>
      </w:r>
      <w:r w:rsidR="00AA71DB">
        <w:t xml:space="preserve">o </w:t>
      </w:r>
      <w:r w:rsidR="008E62DD">
        <w:t>knihovny, které implementují ekosystémy Matplotlib, Plotly a Vega.</w:t>
      </w:r>
      <w:r w:rsidR="000548DC">
        <w:t xml:space="preserve"> </w:t>
      </w:r>
      <w:r w:rsidR="008E62DD">
        <w:t>Tyto tři ekosystémy se zabývají, stejně jako tato práce, vizualizací dat.</w:t>
      </w:r>
    </w:p>
    <w:p w14:paraId="3EBF3E71" w14:textId="35238940" w:rsidR="005944FF" w:rsidRDefault="005944FF" w:rsidP="004F76CF">
      <w:r>
        <w:t>Pro jeden graf z</w:t>
      </w:r>
      <w:r w:rsidR="00173EC1">
        <w:t> </w:t>
      </w:r>
      <w:r>
        <w:t>každé</w:t>
      </w:r>
      <w:r w:rsidR="00173EC1">
        <w:t xml:space="preserve"> </w:t>
      </w:r>
      <w:r>
        <w:t>kategorie</w:t>
      </w:r>
      <w:r w:rsidR="00173EC1">
        <w:t xml:space="preserve"> </w:t>
      </w:r>
      <w:r>
        <w:t>(dle Python graf gallery</w:t>
      </w:r>
      <w:r w:rsidR="00BB7105">
        <w:t xml:space="preserve"> </w:t>
      </w:r>
      <w:r w:rsidR="00110A0D">
        <w:t>[3]</w:t>
      </w:r>
      <w:r>
        <w:t xml:space="preserve">) byla provedena implementace </w:t>
      </w:r>
      <w:r w:rsidR="008E62DD">
        <w:t>za pomocí knihoven</w:t>
      </w:r>
      <w:r>
        <w:t xml:space="preserve"> </w:t>
      </w:r>
      <w:r w:rsidR="00AB6396">
        <w:t>výše uvedených</w:t>
      </w:r>
      <w:r>
        <w:t xml:space="preserve"> ekosystém</w:t>
      </w:r>
      <w:r w:rsidR="008E62DD">
        <w:t>ů</w:t>
      </w:r>
      <w:r>
        <w:t>.</w:t>
      </w:r>
    </w:p>
    <w:p w14:paraId="434A0C41" w14:textId="0AC5031E" w:rsidR="00705142" w:rsidRDefault="00705142" w:rsidP="004F76CF"/>
    <w:p w14:paraId="2EB5750F" w14:textId="77777777" w:rsidR="006C5362" w:rsidRDefault="00705142" w:rsidP="00294A75">
      <w:r>
        <w:t xml:space="preserve">Cílem práce </w:t>
      </w:r>
      <w:r w:rsidR="003805CB">
        <w:t xml:space="preserve">je poskytnout čtenáři </w:t>
      </w:r>
      <w:r w:rsidR="00C64B2E">
        <w:t>pohled na všechny tři ekosystémy a usnadnit mu tak rozhodování, který z </w:t>
      </w:r>
      <w:r w:rsidR="00BB7105">
        <w:t>ekosystémů</w:t>
      </w:r>
      <w:r w:rsidR="00C64B2E">
        <w:t xml:space="preserve"> nejlépe vystihuje jeho požadavky a preference.</w:t>
      </w:r>
    </w:p>
    <w:p w14:paraId="6F0B1E72" w14:textId="77777777" w:rsidR="008471CB" w:rsidRDefault="008471CB" w:rsidP="008471CB">
      <w:pPr>
        <w:tabs>
          <w:tab w:val="center" w:pos="4252"/>
        </w:tabs>
        <w:jc w:val="center"/>
      </w:pPr>
    </w:p>
    <w:p w14:paraId="4DD78C22" w14:textId="77777777" w:rsidR="001E687B" w:rsidRDefault="001E687B">
      <w:pPr>
        <w:spacing w:line="240" w:lineRule="auto"/>
        <w:jc w:val="left"/>
      </w:pPr>
      <w:r>
        <w:br w:type="page"/>
      </w:r>
    </w:p>
    <w:p w14:paraId="7AED3A73" w14:textId="45AC7C6C" w:rsidR="000C15D3" w:rsidRDefault="000C15D3" w:rsidP="000C15D3">
      <w:pPr>
        <w:pStyle w:val="Nadpis1"/>
      </w:pPr>
      <w:bookmarkStart w:id="3" w:name="_Toc131944811"/>
      <w:r>
        <w:lastRenderedPageBreak/>
        <w:t>Data a jejich specifikace</w:t>
      </w:r>
      <w:bookmarkEnd w:id="3"/>
    </w:p>
    <w:p w14:paraId="052E2855" w14:textId="503C963D" w:rsidR="0054140C" w:rsidRPr="0054140C" w:rsidRDefault="0054140C" w:rsidP="0054140C">
      <w:r>
        <w:t>Vzhledem k povaze počítačů jsou všechna data nespojitá v čase a nespojitá v hodnotě.</w:t>
      </w:r>
      <w:r w:rsidR="008C26AD">
        <w:t xml:space="preserve"> Vysokou vzorkovací frekvencí a vysokým rozlišením lze dosáhnou pouze zdánlivé spojitosti v čase a hodnotě.</w:t>
      </w:r>
      <w:r w:rsidR="00155740">
        <w:tab/>
      </w:r>
    </w:p>
    <w:p w14:paraId="0A834CDE" w14:textId="65B5C07B" w:rsidR="009B4F71" w:rsidRDefault="009B4F71" w:rsidP="009B4F71">
      <w:pPr>
        <w:pStyle w:val="Nadpis2"/>
      </w:pPr>
      <w:bookmarkStart w:id="4" w:name="_Toc131944812"/>
      <w:r>
        <w:t>Struktura</w:t>
      </w:r>
      <w:bookmarkEnd w:id="4"/>
    </w:p>
    <w:p w14:paraId="08A62D64" w14:textId="7B4536E4" w:rsidR="00956C06" w:rsidRPr="00956C06" w:rsidRDefault="00956C06" w:rsidP="00956C06">
      <w:r>
        <w:t>Dle struktury lze data rozdělit na data strukturovaná a nestrukturovaná.</w:t>
      </w:r>
    </w:p>
    <w:p w14:paraId="2DC5BC8D" w14:textId="51663154" w:rsidR="00626CA1" w:rsidRPr="00626CA1" w:rsidRDefault="00626CA1" w:rsidP="00626CA1">
      <w:r>
        <w:t xml:space="preserve">Lidé i stroje produkují různé formy strukturovaných a nestrukturovaných dat. </w:t>
      </w:r>
    </w:p>
    <w:p w14:paraId="7462108C" w14:textId="307D0730" w:rsidR="001E787D" w:rsidRDefault="009B4F71" w:rsidP="00714A6B">
      <w:pPr>
        <w:pStyle w:val="Nadpis3"/>
        <w:numPr>
          <w:ilvl w:val="0"/>
          <w:numId w:val="0"/>
        </w:numPr>
      </w:pPr>
      <w:r>
        <w:t>Data strukturovaná</w:t>
      </w:r>
    </w:p>
    <w:p w14:paraId="34CC00C6" w14:textId="67826E8E" w:rsidR="001E787D" w:rsidRPr="00F80C94" w:rsidRDefault="001E787D" w:rsidP="00F80C94">
      <w:r>
        <w:t>Základní charakteristikou strukturovaných dat je snadná prohledávatelnost</w:t>
      </w:r>
      <w:r w:rsidR="009807E5">
        <w:t>. Strukturovaná data jsou uložena v databázi nebo v data warehouse. N</w:t>
      </w:r>
      <w:r w:rsidR="008B7C29">
        <w:t>e</w:t>
      </w:r>
      <w:r w:rsidR="009807E5">
        <w:t xml:space="preserve">jčastějším využitím pro tento typ dat </w:t>
      </w:r>
      <w:r w:rsidR="00935E5C">
        <w:t>mají</w:t>
      </w:r>
      <w:r w:rsidR="009807E5">
        <w:t xml:space="preserve"> CRM a ERP systémy, inventá</w:t>
      </w:r>
      <w:r w:rsidR="00273FCE">
        <w:t>r</w:t>
      </w:r>
      <w:r w:rsidR="009807E5">
        <w:t>ní systémy, rezervační</w:t>
      </w:r>
      <w:r w:rsidR="00714A6B">
        <w:t xml:space="preserve"> </w:t>
      </w:r>
      <w:r w:rsidR="009807E5">
        <w:t>systémy</w:t>
      </w:r>
      <w:r w:rsidR="00935E5C">
        <w:t>, bankovní systém</w:t>
      </w:r>
      <w:r w:rsidR="009807E5">
        <w:t xml:space="preserve"> a podob</w:t>
      </w:r>
      <w:r w:rsidR="00935E5C">
        <w:t>ně</w:t>
      </w:r>
      <w:r w:rsidR="009807E5">
        <w:t xml:space="preserve">. </w:t>
      </w:r>
      <w:r w:rsidR="00714A6B">
        <w:t xml:space="preserve"> </w:t>
      </w:r>
      <w:r w:rsidR="009807E5">
        <w:t xml:space="preserve">Příkladem strukturovaných dat jsou telefonní čísla, </w:t>
      </w:r>
      <w:r w:rsidR="00615889">
        <w:t xml:space="preserve">časové údaje, </w:t>
      </w:r>
      <w:r w:rsidR="00D97A2C">
        <w:t>uživatelská jména</w:t>
      </w:r>
      <w:r w:rsidR="009807E5">
        <w:t>, názvy produktů…</w:t>
      </w:r>
    </w:p>
    <w:p w14:paraId="46EBC3EE" w14:textId="120FB2E0" w:rsidR="00E853D0" w:rsidRDefault="009B4F71" w:rsidP="00714A6B">
      <w:pPr>
        <w:pStyle w:val="Nadpis3"/>
        <w:numPr>
          <w:ilvl w:val="0"/>
          <w:numId w:val="0"/>
        </w:numPr>
      </w:pPr>
      <w:r>
        <w:t>Data nestrukt</w:t>
      </w:r>
      <w:r w:rsidR="00045906">
        <w:t>u</w:t>
      </w:r>
      <w:r>
        <w:t>rovaná</w:t>
      </w:r>
      <w:r w:rsidR="00247186">
        <w:tab/>
      </w:r>
    </w:p>
    <w:p w14:paraId="764C80E2" w14:textId="2C7B4C55" w:rsidR="00FE52A2" w:rsidRDefault="00B75EE6" w:rsidP="00AB7A79">
      <w:r>
        <w:t xml:space="preserve">Nestrukturovaná data </w:t>
      </w:r>
      <w:r w:rsidR="0058231B">
        <w:t>ne</w:t>
      </w:r>
      <w:r>
        <w:t>mají</w:t>
      </w:r>
      <w:r w:rsidR="0058231B">
        <w:t xml:space="preserve"> předem definovanou podobu, a proto je jejich prohledávatelnost špatná.</w:t>
      </w:r>
      <w:r>
        <w:t xml:space="preserve"> </w:t>
      </w:r>
      <w:r w:rsidR="0058231B">
        <w:t>J</w:t>
      </w:r>
      <w:r>
        <w:t xml:space="preserve">sou uložena přímo v aplikacích, NoSQL databázích, </w:t>
      </w:r>
      <w:r w:rsidR="0058231B">
        <w:t xml:space="preserve">v </w:t>
      </w:r>
      <w:r>
        <w:t>data lake, nebo v data warehouse.</w:t>
      </w:r>
      <w:r w:rsidR="009A67EF">
        <w:t xml:space="preserve"> Nestrukturovaná data jsou </w:t>
      </w:r>
      <w:r w:rsidR="0058231B">
        <w:t xml:space="preserve">například </w:t>
      </w:r>
      <w:r w:rsidR="009A67EF">
        <w:t>využívána</w:t>
      </w:r>
      <w:r w:rsidR="0058231B">
        <w:t xml:space="preserve"> </w:t>
      </w:r>
      <w:r w:rsidR="009A67EF">
        <w:t>v </w:t>
      </w:r>
      <w:r w:rsidR="0058231B">
        <w:t>p</w:t>
      </w:r>
      <w:r w:rsidR="009A67EF">
        <w:t>rezentacích, nástrojích pro prohlížení a úpravu médi</w:t>
      </w:r>
      <w:r w:rsidR="00935E5C">
        <w:t>í</w:t>
      </w:r>
      <w:r w:rsidR="0058231B">
        <w:t>, datových pipelines</w:t>
      </w:r>
      <w:r w:rsidR="009A67EF">
        <w:t xml:space="preserve"> a dalších aplikacích</w:t>
      </w:r>
      <w:r w:rsidR="0058231B">
        <w:t>,</w:t>
      </w:r>
      <w:r w:rsidR="009A67EF">
        <w:t xml:space="preserve"> které</w:t>
      </w:r>
      <w:r w:rsidR="0058231B">
        <w:t xml:space="preserve"> jakkoliv</w:t>
      </w:r>
      <w:r w:rsidR="009A67EF">
        <w:t xml:space="preserve"> operují s nestrukturovanými daty. Příkladem nestrukturovaných dat jsou textové dokumenty, audio záznamy, fotografie, video záznamy</w:t>
      </w:r>
      <w:r w:rsidR="00935E5C">
        <w:t xml:space="preserve"> nebo</w:t>
      </w:r>
      <w:r w:rsidR="009A67EF">
        <w:t xml:space="preserve"> nijak nezpracovaná data.</w:t>
      </w:r>
    </w:p>
    <w:p w14:paraId="30DE648F" w14:textId="2A242433" w:rsidR="00FE52A2" w:rsidRDefault="00FE52A2" w:rsidP="00FE52A2">
      <w:pPr>
        <w:pStyle w:val="Nadpis2"/>
      </w:pPr>
      <w:bookmarkStart w:id="5" w:name="_Toc131944813"/>
      <w:r>
        <w:t>Interpretace</w:t>
      </w:r>
      <w:bookmarkEnd w:id="5"/>
    </w:p>
    <w:p w14:paraId="478D7CB7" w14:textId="1F9A59C5" w:rsidR="00FE52A2" w:rsidRDefault="00B24048" w:rsidP="00FE52A2">
      <w:r>
        <w:t xml:space="preserve">Správná interpretace dat je důležitá </w:t>
      </w:r>
      <w:r w:rsidR="009A5B6A">
        <w:t>část jejich</w:t>
      </w:r>
      <w:r>
        <w:t xml:space="preserve"> zpracován</w:t>
      </w:r>
      <w:r w:rsidR="009A5B6A">
        <w:t>í</w:t>
      </w:r>
      <w:r>
        <w:t>. Chybná interpretace dat může vést k </w:t>
      </w:r>
      <w:r w:rsidR="009A5B6A">
        <w:t>podivným</w:t>
      </w:r>
      <w:r>
        <w:t xml:space="preserve"> či </w:t>
      </w:r>
      <w:r w:rsidR="009A5B6A">
        <w:t>zavádějícím</w:t>
      </w:r>
      <w:r>
        <w:t xml:space="preserve"> výsledkům.</w:t>
      </w:r>
      <w:r w:rsidR="00714A6B">
        <w:t xml:space="preserve"> </w:t>
      </w:r>
      <w:r>
        <w:t xml:space="preserve">Příkladem může být </w:t>
      </w:r>
      <w:r w:rsidRPr="00B24048">
        <w:t>misinterpretace časové</w:t>
      </w:r>
      <w:r>
        <w:t>ho</w:t>
      </w:r>
      <w:r w:rsidRPr="00B24048">
        <w:t xml:space="preserve"> razítk</w:t>
      </w:r>
      <w:r>
        <w:t>a</w:t>
      </w:r>
      <w:r w:rsidRPr="00B24048">
        <w:t xml:space="preserve"> </w:t>
      </w:r>
      <w:r>
        <w:t xml:space="preserve">jako číselné hodnoty. </w:t>
      </w:r>
      <w:r w:rsidR="00E43CD5">
        <w:t xml:space="preserve">Půlnoc 7. června 2001 se tak změní na číslo </w:t>
      </w:r>
      <w:r w:rsidR="00C27F33" w:rsidRPr="00C27F33">
        <w:t>991872000</w:t>
      </w:r>
      <w:r w:rsidR="00E43CD5">
        <w:t>.</w:t>
      </w:r>
    </w:p>
    <w:p w14:paraId="20F95A0C" w14:textId="513DD686" w:rsidR="00AC0B71" w:rsidRDefault="009A5B6A" w:rsidP="00533716">
      <w:r>
        <w:t xml:space="preserve">Chybná interpretace může nastat i u samotného datového typu, číslo </w:t>
      </w:r>
      <w:r w:rsidR="0092239C">
        <w:t>255</w:t>
      </w:r>
      <w:r>
        <w:t xml:space="preserve"> v</w:t>
      </w:r>
      <w:r w:rsidR="006B4116">
        <w:t xml:space="preserve"> typu </w:t>
      </w:r>
      <w:r w:rsidR="0092239C">
        <w:t>ui</w:t>
      </w:r>
      <w:r>
        <w:t>nt</w:t>
      </w:r>
      <w:r w:rsidR="0092239C">
        <w:t>8</w:t>
      </w:r>
      <w:r>
        <w:t xml:space="preserve"> lze </w:t>
      </w:r>
      <w:r w:rsidR="006B4116">
        <w:t xml:space="preserve">špatně </w:t>
      </w:r>
      <w:r>
        <w:t>interpretovat jako</w:t>
      </w:r>
      <w:r w:rsidR="0092239C">
        <w:t xml:space="preserve"> -1</w:t>
      </w:r>
      <w:r>
        <w:t xml:space="preserve"> v</w:t>
      </w:r>
      <w:r w:rsidR="0092239C">
        <w:t> </w:t>
      </w:r>
      <w:r>
        <w:t>in</w:t>
      </w:r>
      <w:r w:rsidR="0092239C">
        <w:t>t8</w:t>
      </w:r>
      <w:r w:rsidR="006B4116">
        <w:t>.</w:t>
      </w:r>
    </w:p>
    <w:p w14:paraId="4BAD1369" w14:textId="44A5B27A" w:rsidR="000C15D3" w:rsidRDefault="000C15D3" w:rsidP="000C15D3">
      <w:pPr>
        <w:pStyle w:val="Nadpis1"/>
      </w:pPr>
      <w:bookmarkStart w:id="6" w:name="_Toc131944814"/>
      <w:r>
        <w:lastRenderedPageBreak/>
        <w:t>Vizualizace</w:t>
      </w:r>
      <w:bookmarkEnd w:id="6"/>
    </w:p>
    <w:p w14:paraId="23BCD5AD" w14:textId="71C862B5" w:rsidR="00990563" w:rsidRDefault="00990563" w:rsidP="00990563">
      <w:r w:rsidRPr="005340F2">
        <w:t xml:space="preserve">Vizualizace </w:t>
      </w:r>
      <w:r>
        <w:t xml:space="preserve">dat </w:t>
      </w:r>
      <w:r w:rsidRPr="005340F2">
        <w:t xml:space="preserve">je způsob interpretace datových sad pomocí </w:t>
      </w:r>
      <w:r>
        <w:t>grafických obrazců</w:t>
      </w:r>
      <w:r w:rsidRPr="005340F2">
        <w:t>, za účelem pre</w:t>
      </w:r>
      <w:r>
        <w:t>z</w:t>
      </w:r>
      <w:r w:rsidRPr="005340F2">
        <w:t>entace</w:t>
      </w:r>
      <w:r>
        <w:t xml:space="preserve"> dat</w:t>
      </w:r>
      <w:r w:rsidRPr="005340F2">
        <w:t xml:space="preserve">, </w:t>
      </w:r>
      <w:r>
        <w:t xml:space="preserve">zvýšení čitelnosti dat, </w:t>
      </w:r>
      <w:r w:rsidRPr="005340F2">
        <w:t>či odhalení jinak nezjevných výsledků.</w:t>
      </w:r>
      <w:r w:rsidR="00771B1F">
        <w:br/>
        <w:t>Python není jediný jazyk, schopný vizualizace dat. Mezi další používané jazyky patří R, Scala nebo Matlab.</w:t>
      </w:r>
    </w:p>
    <w:p w14:paraId="22E6C50F" w14:textId="51CD7B6B" w:rsidR="00541A3F" w:rsidRDefault="00541A3F" w:rsidP="00541A3F">
      <w:pPr>
        <w:pStyle w:val="Nadpis2"/>
      </w:pPr>
      <w:bookmarkStart w:id="7" w:name="_Toc131944815"/>
      <w:r>
        <w:t>Druhy grafů</w:t>
      </w:r>
      <w:bookmarkEnd w:id="7"/>
    </w:p>
    <w:p w14:paraId="53049BE6" w14:textId="7F729023" w:rsidR="00541A3F" w:rsidRDefault="00541A3F" w:rsidP="00541A3F">
      <w:r>
        <w:t>Grafy mohou být statické, animované nebo interaktivní. Každý typ má své využití, výhody a nevýhody.</w:t>
      </w:r>
    </w:p>
    <w:p w14:paraId="69108A0B" w14:textId="77777777" w:rsidR="00714A6B" w:rsidRDefault="00714A6B" w:rsidP="00541A3F"/>
    <w:p w14:paraId="65ACB382" w14:textId="2BAC7F04" w:rsidR="00541A3F" w:rsidRPr="00E253C8" w:rsidRDefault="00541A3F" w:rsidP="00541A3F">
      <w:pPr>
        <w:rPr>
          <w:b/>
          <w:bCs/>
        </w:rPr>
      </w:pPr>
      <w:r w:rsidRPr="00E253C8">
        <w:rPr>
          <w:b/>
          <w:bCs/>
        </w:rPr>
        <w:t>Statické grafy</w:t>
      </w:r>
      <w:r w:rsidR="00E253C8">
        <w:rPr>
          <w:b/>
          <w:bCs/>
        </w:rPr>
        <w:t>.</w:t>
      </w:r>
      <w:r w:rsidRPr="00E253C8">
        <w:rPr>
          <w:b/>
          <w:bCs/>
        </w:rPr>
        <w:t xml:space="preserve"> </w:t>
      </w:r>
      <w:r>
        <w:t xml:space="preserve">Hlavní výhodou je jejich </w:t>
      </w:r>
      <w:r w:rsidR="007A6E72">
        <w:t>jednoduchost</w:t>
      </w:r>
      <w:r w:rsidR="006F797D">
        <w:t xml:space="preserve">, nízká náročnost implementace a </w:t>
      </w:r>
      <w:r w:rsidR="007A6E72">
        <w:t>všestrannost</w:t>
      </w:r>
      <w:r>
        <w:t xml:space="preserve">. Grafy je možné skladovat jako obrázky, a </w:t>
      </w:r>
      <w:r w:rsidR="00ED69AF">
        <w:t>nevyžadují</w:t>
      </w:r>
      <w:r>
        <w:t xml:space="preserve"> tak back-end</w:t>
      </w:r>
      <w:r w:rsidR="00ED69AF">
        <w:t>,</w:t>
      </w:r>
      <w:r>
        <w:t xml:space="preserve"> který by je </w:t>
      </w:r>
      <w:r w:rsidR="00ED69AF">
        <w:t xml:space="preserve">neustále </w:t>
      </w:r>
      <w:r>
        <w:t>renderoval. Nevýhodou</w:t>
      </w:r>
      <w:r w:rsidR="00465663">
        <w:t xml:space="preserve"> je</w:t>
      </w:r>
      <w:r>
        <w:t xml:space="preserve"> absence možnosti interakce, která velmi usnadní čtení hodnot z grafu.</w:t>
      </w:r>
    </w:p>
    <w:p w14:paraId="27B80E2A" w14:textId="77777777" w:rsidR="00C01103" w:rsidRDefault="00C01103" w:rsidP="00541A3F"/>
    <w:p w14:paraId="705946C6" w14:textId="64564BD9" w:rsidR="00541A3F" w:rsidRPr="00E253C8" w:rsidRDefault="00541A3F" w:rsidP="00541A3F">
      <w:pPr>
        <w:rPr>
          <w:b/>
          <w:bCs/>
        </w:rPr>
      </w:pPr>
      <w:r w:rsidRPr="00E253C8">
        <w:rPr>
          <w:b/>
          <w:bCs/>
        </w:rPr>
        <w:t>Animované grafy</w:t>
      </w:r>
      <w:r w:rsidR="00E253C8">
        <w:rPr>
          <w:b/>
          <w:bCs/>
        </w:rPr>
        <w:t xml:space="preserve"> </w:t>
      </w:r>
      <w:r w:rsidR="00E253C8">
        <w:t>m</w:t>
      </w:r>
      <w:r>
        <w:t xml:space="preserve">ohou být použity k zpestření prezentace či k zobrazení velké sady na malém prostoru. </w:t>
      </w:r>
      <w:r w:rsidR="00465663">
        <w:t>Nejvhodnější využití je pro série dat v čase. Potřebují back-end který je bude renderovat</w:t>
      </w:r>
      <w:r w:rsidR="00D80D16">
        <w:t>,</w:t>
      </w:r>
      <w:r w:rsidR="00B55F83">
        <w:t xml:space="preserve"> nebo musí být uloženy do formátu, který umožňuje přehrávání animace (gif, mp4, mkv</w:t>
      </w:r>
      <w:r w:rsidR="00936076">
        <w:t>, webm</w:t>
      </w:r>
      <w:r w:rsidR="00B55F83">
        <w:t>)</w:t>
      </w:r>
      <w:r w:rsidR="000863C5">
        <w:t>.</w:t>
      </w:r>
    </w:p>
    <w:p w14:paraId="4A7075DE" w14:textId="5766AD33" w:rsidR="00C01103" w:rsidRDefault="00C01103" w:rsidP="00541A3F"/>
    <w:p w14:paraId="190F586B" w14:textId="3EA3B9EA" w:rsidR="00C01103" w:rsidRDefault="00C01103" w:rsidP="00541A3F">
      <w:r w:rsidRPr="00E253C8">
        <w:rPr>
          <w:b/>
          <w:bCs/>
        </w:rPr>
        <w:t>Interaktivní grafy</w:t>
      </w:r>
      <w:r>
        <w:t xml:space="preserve"> jsou ideální volba pro dashboardy. </w:t>
      </w:r>
      <w:r w:rsidR="00B55F83">
        <w:t>Umož</w:t>
      </w:r>
      <w:r w:rsidR="00510782">
        <w:t>ň</w:t>
      </w:r>
      <w:r w:rsidR="00B55F83">
        <w:t>ují precizní selekci dat a rozsahů, mohou být pravidelně aktualizovány. Avšak jsou několikanásobně náročnější na vytvoření oproti statickým grafům. Vyžadují back-end který je bude neustále renderovat a obsluhovat vstupy</w:t>
      </w:r>
      <w:r w:rsidR="0095081B">
        <w:t xml:space="preserve"> od uživatele</w:t>
      </w:r>
      <w:r w:rsidR="00B55F83">
        <w:t>.</w:t>
      </w:r>
    </w:p>
    <w:p w14:paraId="2A201E93" w14:textId="75790F63" w:rsidR="001F0B9A" w:rsidRDefault="001F0B9A">
      <w:pPr>
        <w:spacing w:line="240" w:lineRule="auto"/>
        <w:jc w:val="left"/>
      </w:pPr>
      <w:r>
        <w:br w:type="page"/>
      </w:r>
    </w:p>
    <w:p w14:paraId="6ABACA9F" w14:textId="48B343BA" w:rsidR="00541A3F" w:rsidRDefault="00465663" w:rsidP="00541A3F">
      <w:pPr>
        <w:pStyle w:val="Nadpis2"/>
      </w:pPr>
      <w:bookmarkStart w:id="8" w:name="_Toc131944816"/>
      <w:r>
        <w:lastRenderedPageBreak/>
        <w:t>Design</w:t>
      </w:r>
      <w:bookmarkEnd w:id="8"/>
    </w:p>
    <w:p w14:paraId="203A131C" w14:textId="4988FED4" w:rsidR="00AE63A5" w:rsidRDefault="00AE63A5" w:rsidP="00714A6B">
      <w:pPr>
        <w:pStyle w:val="Nadpis3"/>
        <w:numPr>
          <w:ilvl w:val="0"/>
          <w:numId w:val="0"/>
        </w:numPr>
      </w:pPr>
      <w:r>
        <w:t>Barvy</w:t>
      </w:r>
    </w:p>
    <w:p w14:paraId="144EA940" w14:textId="52192742" w:rsidR="00AE63A5" w:rsidRPr="00AE63A5" w:rsidRDefault="00AE63A5" w:rsidP="00AE63A5">
      <w:r>
        <w:t>Důležitou součástí grafu je i jeho barevné schéma. Barevné schéma může ovlivnit čitelnost a přehlednost grafu nebo pocity které graf vyvolává.</w:t>
      </w:r>
      <w:r w:rsidR="005C30CC">
        <w:t xml:space="preserve"> </w:t>
      </w:r>
    </w:p>
    <w:p w14:paraId="30A6671D" w14:textId="77777777" w:rsidR="00430DF7" w:rsidRDefault="00430DF7" w:rsidP="00430DF7">
      <w:pPr>
        <w:keepNext/>
      </w:pPr>
      <w:r>
        <w:rPr>
          <w:noProof/>
        </w:rPr>
        <w:drawing>
          <wp:inline distT="0" distB="0" distL="0" distR="0" wp14:anchorId="12D77305" wp14:editId="42DE570E">
            <wp:extent cx="5400040" cy="323469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2ECDDCBC" w14:textId="58007FB9" w:rsidR="00541A3F" w:rsidRDefault="00430DF7" w:rsidP="00430DF7">
      <w:pPr>
        <w:pStyle w:val="Titulek"/>
        <w:jc w:val="both"/>
      </w:pPr>
      <w:bookmarkStart w:id="9" w:name="_Toc131944850"/>
      <w:r>
        <w:t xml:space="preserve">Obr. </w:t>
      </w:r>
      <w:fldSimple w:instr=" SEQ Obr. \* ARABIC ">
        <w:r w:rsidR="004D1B63">
          <w:rPr>
            <w:noProof/>
          </w:rPr>
          <w:t>1</w:t>
        </w:r>
      </w:fldSimple>
      <w:r>
        <w:t xml:space="preserve"> Pocity spojené s barvami</w:t>
      </w:r>
      <w:bookmarkEnd w:id="9"/>
    </w:p>
    <w:p w14:paraId="659E2CC9" w14:textId="4F024D0B" w:rsidR="00430DF7" w:rsidRDefault="006D3FEB" w:rsidP="00430DF7">
      <w:r>
        <w:t>Z</w:t>
      </w:r>
      <w:r w:rsidR="00430DF7">
        <w:t xml:space="preserve">droj: </w:t>
      </w:r>
      <w:r w:rsidR="00430DF7" w:rsidRPr="00430DF7">
        <w:t xml:space="preserve">Patra Abhisekh. Affective color palettes in </w:t>
      </w:r>
      <w:r w:rsidR="00B34846">
        <w:t>Visualization (</w:t>
      </w:r>
      <w:r w:rsidR="00430DF7" w:rsidRPr="00430DF7">
        <w:t>2017</w:t>
      </w:r>
      <w:r w:rsidR="00B34846">
        <w:t>)</w:t>
      </w:r>
      <w:r w:rsidR="00430DF7" w:rsidRPr="00430DF7">
        <w:t>.</w:t>
      </w:r>
    </w:p>
    <w:p w14:paraId="72F62C5F" w14:textId="69112AA0" w:rsidR="00B9194B" w:rsidRDefault="00B9194B" w:rsidP="00430DF7"/>
    <w:p w14:paraId="529D2E8A" w14:textId="7288271E" w:rsidR="00B9194B" w:rsidRDefault="00B9194B" w:rsidP="00430DF7">
      <w:r>
        <w:t>Při výběru barev je důležité vzít v potaz i cílovou skupinu. Příkladem může být graf určený osobám s částečnou barvoslepostí (</w:t>
      </w:r>
      <w:r w:rsidRPr="005C30CC">
        <w:t>Protanopie</w:t>
      </w:r>
      <w:r>
        <w:t xml:space="preserve">, </w:t>
      </w:r>
      <w:r w:rsidRPr="005C30CC">
        <w:t>Tritanopie</w:t>
      </w:r>
      <w:r w:rsidR="003757CF">
        <w:t xml:space="preserve"> atd.</w:t>
      </w:r>
      <w:r>
        <w:t>). V takovém případě není vhodné volit barvy, které daná skupina nerozpozná od sebe.</w:t>
      </w:r>
    </w:p>
    <w:p w14:paraId="639D411B" w14:textId="22D78BCA" w:rsidR="000718B9" w:rsidRDefault="000718B9" w:rsidP="00430DF7"/>
    <w:p w14:paraId="421A9C33" w14:textId="64F891F7" w:rsidR="000718B9" w:rsidRDefault="000718B9" w:rsidP="00430DF7">
      <w:r>
        <w:t xml:space="preserve">Všechny tři ekosystémy mají již nadefinované názvy pro některé barvy. Uživatel tak nemusí </w:t>
      </w:r>
      <w:r w:rsidR="003757CF">
        <w:t>vkládat</w:t>
      </w:r>
      <w:r>
        <w:t xml:space="preserve"> </w:t>
      </w:r>
      <w:r w:rsidR="003757CF">
        <w:t>barvy</w:t>
      </w:r>
      <w:r w:rsidR="00EE6911">
        <w:t xml:space="preserve"> pomocí hexadecimálních</w:t>
      </w:r>
      <w:r w:rsidR="007550FE">
        <w:t xml:space="preserve"> klíčů</w:t>
      </w:r>
      <w:r>
        <w:t>.</w:t>
      </w:r>
      <w:r w:rsidR="003757CF">
        <w:t xml:space="preserve"> Stejně tak jako jednotlivé barvy, mají ekosystémy připravené i mapy</w:t>
      </w:r>
      <w:r w:rsidR="00012777">
        <w:t>(palety)</w:t>
      </w:r>
      <w:r w:rsidR="003757CF">
        <w:t xml:space="preserve"> barev pro případy, kdy </w:t>
      </w:r>
      <w:r w:rsidR="000E3C0B">
        <w:t>jsou data</w:t>
      </w:r>
      <w:r w:rsidR="003757CF">
        <w:t xml:space="preserve"> </w:t>
      </w:r>
      <w:r w:rsidR="000E3C0B">
        <w:t>spojitá v hodnotě</w:t>
      </w:r>
      <w:r w:rsidR="003757CF">
        <w:t>.</w:t>
      </w:r>
      <w:r w:rsidR="00165D45">
        <w:t xml:space="preserve"> Takovéto mapy mohou být sekvenční, divergující nebo kvalitativní.</w:t>
      </w:r>
      <w:r w:rsidR="00012777">
        <w:t xml:space="preserve"> Ukázky těchto map lze vidět na následujícím obrázku (ve stejném pořadí od shora).</w:t>
      </w:r>
    </w:p>
    <w:p w14:paraId="25FA4D5E" w14:textId="77777777" w:rsidR="00664AEE" w:rsidRDefault="00664AEE" w:rsidP="00664AEE">
      <w:pPr>
        <w:keepNext/>
      </w:pPr>
      <w:r w:rsidRPr="00664AEE">
        <w:rPr>
          <w:noProof/>
        </w:rPr>
        <w:lastRenderedPageBreak/>
        <w:drawing>
          <wp:inline distT="0" distB="0" distL="0" distR="0" wp14:anchorId="535EC342" wp14:editId="79085C2E">
            <wp:extent cx="4419600" cy="2294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150" cy="2330101"/>
                    </a:xfrm>
                    <a:prstGeom prst="rect">
                      <a:avLst/>
                    </a:prstGeom>
                  </pic:spPr>
                </pic:pic>
              </a:graphicData>
            </a:graphic>
          </wp:inline>
        </w:drawing>
      </w:r>
    </w:p>
    <w:p w14:paraId="3F87FE75" w14:textId="64D32614" w:rsidR="00664AEE" w:rsidRDefault="00664AEE" w:rsidP="00664AEE">
      <w:pPr>
        <w:pStyle w:val="Titulek"/>
        <w:jc w:val="both"/>
      </w:pPr>
      <w:bookmarkStart w:id="10" w:name="_Toc131944851"/>
      <w:r>
        <w:t xml:space="preserve">Obr. </w:t>
      </w:r>
      <w:fldSimple w:instr=" SEQ Obr. \* ARABIC ">
        <w:r w:rsidR="004D1B63">
          <w:rPr>
            <w:noProof/>
          </w:rPr>
          <w:t>2</w:t>
        </w:r>
      </w:fldSimple>
      <w:r>
        <w:t xml:space="preserve"> Barevné </w:t>
      </w:r>
      <w:r w:rsidR="005959EC">
        <w:t>mapy – ukázky</w:t>
      </w:r>
      <w:bookmarkEnd w:id="10"/>
    </w:p>
    <w:p w14:paraId="0B14ADBB" w14:textId="381A2609" w:rsidR="00664AEE" w:rsidRPr="00664AEE" w:rsidRDefault="00664AEE" w:rsidP="00664AEE">
      <w:r>
        <w:t xml:space="preserve">Zdroj: </w:t>
      </w:r>
      <w:r w:rsidR="003B009C">
        <w:t xml:space="preserve">Dokumentace </w:t>
      </w:r>
      <w:r w:rsidR="00177E4F">
        <w:t>Matplotlib</w:t>
      </w:r>
      <w:r w:rsidR="003B009C">
        <w:t xml:space="preserve"> [4]</w:t>
      </w:r>
      <w:r>
        <w:t>, upraveno</w:t>
      </w:r>
      <w:r w:rsidR="003B009C">
        <w:t xml:space="preserve"> na 3 ukázky z každé kategorie</w:t>
      </w:r>
    </w:p>
    <w:p w14:paraId="2072D6FE" w14:textId="70AE8B6A" w:rsidR="005C30CC" w:rsidRDefault="005C30CC" w:rsidP="00430DF7"/>
    <w:p w14:paraId="732743BC" w14:textId="5A84F4F8" w:rsidR="005C30CC" w:rsidRDefault="005C30CC" w:rsidP="00430DF7">
      <w:r>
        <w:t xml:space="preserve">Důsledkem zvolení nevhodné barevné palety trpí nejen estetická stránka grafu, ale i jeho schopnost předávat informace. Na následujícím obrázku lze vidět </w:t>
      </w:r>
      <w:r w:rsidR="00A96D7F">
        <w:t>ne</w:t>
      </w:r>
      <w:r>
        <w:t>vhodnou</w:t>
      </w:r>
      <w:r w:rsidR="00DA0C0D">
        <w:t xml:space="preserve"> (levá strana)</w:t>
      </w:r>
      <w:r>
        <w:t xml:space="preserve"> a vhodnou</w:t>
      </w:r>
      <w:r w:rsidR="00DA0C0D">
        <w:t xml:space="preserve"> (pravá strana) selekci barev.</w:t>
      </w:r>
    </w:p>
    <w:p w14:paraId="55ABE6AF" w14:textId="77777777" w:rsidR="00A96D7F" w:rsidRDefault="00A96D7F" w:rsidP="00A96D7F">
      <w:pPr>
        <w:keepNext/>
      </w:pPr>
      <w:r w:rsidRPr="00A96D7F">
        <w:rPr>
          <w:noProof/>
        </w:rPr>
        <w:drawing>
          <wp:inline distT="0" distB="0" distL="0" distR="0" wp14:anchorId="1E818976" wp14:editId="6A832757">
            <wp:extent cx="4782217" cy="2314898"/>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2314898"/>
                    </a:xfrm>
                    <a:prstGeom prst="rect">
                      <a:avLst/>
                    </a:prstGeom>
                  </pic:spPr>
                </pic:pic>
              </a:graphicData>
            </a:graphic>
          </wp:inline>
        </w:drawing>
      </w:r>
    </w:p>
    <w:p w14:paraId="39B6ADC7" w14:textId="03C5CCC5" w:rsidR="00A96D7F" w:rsidRDefault="00A96D7F" w:rsidP="00A96D7F">
      <w:pPr>
        <w:pStyle w:val="Titulek"/>
        <w:jc w:val="both"/>
      </w:pPr>
      <w:bookmarkStart w:id="11" w:name="_Toc131944852"/>
      <w:r>
        <w:t xml:space="preserve">Obr. </w:t>
      </w:r>
      <w:fldSimple w:instr=" SEQ Obr. \* ARABIC ">
        <w:r w:rsidR="004D1B63">
          <w:rPr>
            <w:noProof/>
          </w:rPr>
          <w:t>3</w:t>
        </w:r>
      </w:fldSimple>
      <w:r>
        <w:t xml:space="preserve"> </w:t>
      </w:r>
      <w:r w:rsidR="00874805">
        <w:t>Nev</w:t>
      </w:r>
      <w:r>
        <w:t xml:space="preserve">hodná a </w:t>
      </w:r>
      <w:r w:rsidR="00874805">
        <w:t>v</w:t>
      </w:r>
      <w:r>
        <w:t>hodná paleta</w:t>
      </w:r>
      <w:bookmarkEnd w:id="11"/>
    </w:p>
    <w:p w14:paraId="34D0CBDE" w14:textId="17B46DA4" w:rsidR="00430DF7" w:rsidRDefault="00A96D7F" w:rsidP="00990563">
      <w:r>
        <w:t>Zdroj: vlastní zpracování pomocí Matplotlib</w:t>
      </w:r>
    </w:p>
    <w:p w14:paraId="584434A8" w14:textId="03842123" w:rsidR="006C5362" w:rsidRPr="00990563" w:rsidRDefault="006C5362" w:rsidP="006C5362">
      <w:pPr>
        <w:spacing w:line="240" w:lineRule="auto"/>
        <w:jc w:val="left"/>
      </w:pPr>
      <w:r>
        <w:br w:type="page"/>
      </w:r>
    </w:p>
    <w:p w14:paraId="685FF5AF" w14:textId="2C62B7EB" w:rsidR="000C15D3" w:rsidRDefault="000C15D3" w:rsidP="00294A75">
      <w:pPr>
        <w:pStyle w:val="Nadpis1"/>
      </w:pPr>
      <w:bookmarkStart w:id="12" w:name="_Toc131944817"/>
      <w:r>
        <w:lastRenderedPageBreak/>
        <w:t>Datové struktury v jazyce Python</w:t>
      </w:r>
      <w:bookmarkEnd w:id="12"/>
    </w:p>
    <w:p w14:paraId="62368CE2" w14:textId="79D06691" w:rsidR="006A588D" w:rsidRPr="006A588D" w:rsidRDefault="006A588D" w:rsidP="006A588D">
      <w:r>
        <w:t>Datové struktury lze rozdělit na</w:t>
      </w:r>
      <w:r w:rsidR="00D551B7">
        <w:t xml:space="preserve"> dvě velké kategorie, dle toho, zda jsou Nativní či nikoliv.</w:t>
      </w:r>
      <w:r w:rsidR="0048673E">
        <w:t xml:space="preserve"> Všechny ukázky kódu v této kapitole jsou zpracovány autorem práce.</w:t>
      </w:r>
    </w:p>
    <w:p w14:paraId="465FE917" w14:textId="15B932D8" w:rsidR="00C61630" w:rsidRDefault="00754961" w:rsidP="006A588D">
      <w:pPr>
        <w:pStyle w:val="Nadpis2"/>
      </w:pPr>
      <w:bookmarkStart w:id="13" w:name="_Toc131944818"/>
      <w:r>
        <w:t>Nativní datové struktury</w:t>
      </w:r>
      <w:bookmarkEnd w:id="13"/>
    </w:p>
    <w:p w14:paraId="7CE03606" w14:textId="1A55DE58" w:rsidR="006A588D" w:rsidRDefault="000B4CD5" w:rsidP="003304EE">
      <w:pPr>
        <w:pStyle w:val="Nadpis3"/>
        <w:numPr>
          <w:ilvl w:val="0"/>
          <w:numId w:val="0"/>
        </w:numPr>
      </w:pPr>
      <w:r>
        <w:t>Tuple</w:t>
      </w:r>
    </w:p>
    <w:p w14:paraId="4A884BEE" w14:textId="51C286EF" w:rsidR="00646CC4" w:rsidRDefault="00D551B7" w:rsidP="00F376BF">
      <w:r>
        <w:t>Tuple je jednoduché pole, i</w:t>
      </w:r>
      <w:r w:rsidR="00BB7105">
        <w:t>n</w:t>
      </w:r>
      <w:r>
        <w:t>dexované numerickou hodnotou se začátke</w:t>
      </w:r>
      <w:r w:rsidR="00F376BF">
        <w:t>m</w:t>
      </w:r>
      <w:r>
        <w:t xml:space="preserve"> v</w:t>
      </w:r>
      <w:r w:rsidR="00F376BF">
        <w:t> čísle nula</w:t>
      </w:r>
      <w:r>
        <w:t>.</w:t>
      </w:r>
      <w:r w:rsidR="00F376BF">
        <w:t xml:space="preserve"> </w:t>
      </w:r>
      <w:r w:rsidR="00646CC4">
        <w:t>T</w:t>
      </w:r>
      <w:r>
        <w:t>yp tuple nelze</w:t>
      </w:r>
      <w:r w:rsidR="00646CC4">
        <w:t xml:space="preserve"> jakkoliv</w:t>
      </w:r>
      <w:r>
        <w:t xml:space="preserve"> měnit.</w:t>
      </w:r>
      <w:r w:rsidR="00E850E2">
        <w:t xml:space="preserve"> Příklad definice tuple: </w:t>
      </w:r>
    </w:p>
    <w:p w14:paraId="33B7B807" w14:textId="77777777" w:rsidR="00122371" w:rsidRDefault="003660A5" w:rsidP="00122371">
      <w:pPr>
        <w:keepNext/>
      </w:pPr>
      <w:r>
        <w:rPr>
          <w:noProof/>
        </w:rPr>
        <w:drawing>
          <wp:inline distT="0" distB="0" distL="0" distR="0" wp14:anchorId="245E1BC2" wp14:editId="495BAC8E">
            <wp:extent cx="1666875" cy="3333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6875" cy="333375"/>
                    </a:xfrm>
                    <a:prstGeom prst="rect">
                      <a:avLst/>
                    </a:prstGeom>
                  </pic:spPr>
                </pic:pic>
              </a:graphicData>
            </a:graphic>
          </wp:inline>
        </w:drawing>
      </w:r>
    </w:p>
    <w:p w14:paraId="6B3F883E" w14:textId="5CD531B0" w:rsidR="00D551B7" w:rsidRDefault="00122371" w:rsidP="00122371">
      <w:pPr>
        <w:pStyle w:val="Titulek"/>
        <w:jc w:val="both"/>
      </w:pPr>
      <w:bookmarkStart w:id="14" w:name="_Toc131944862"/>
      <w:r>
        <w:t xml:space="preserve">Kód </w:t>
      </w:r>
      <w:fldSimple w:instr=" SEQ Kód \* ARABIC ">
        <w:r w:rsidR="004D1B63">
          <w:rPr>
            <w:noProof/>
          </w:rPr>
          <w:t>1</w:t>
        </w:r>
      </w:fldSimple>
      <w:r>
        <w:t xml:space="preserve"> – Tuple</w:t>
      </w:r>
      <w:bookmarkEnd w:id="14"/>
    </w:p>
    <w:p w14:paraId="45D98260" w14:textId="2CBA14E9" w:rsidR="000B4CD5" w:rsidRDefault="000B4CD5" w:rsidP="003304EE">
      <w:pPr>
        <w:pStyle w:val="Nadpis3"/>
        <w:numPr>
          <w:ilvl w:val="0"/>
          <w:numId w:val="0"/>
        </w:numPr>
      </w:pPr>
      <w:r>
        <w:t>List</w:t>
      </w:r>
    </w:p>
    <w:p w14:paraId="1D07D559" w14:textId="0C81C109" w:rsidR="00E850E2" w:rsidRDefault="00D551B7" w:rsidP="00F376BF">
      <w:r>
        <w:t>List, je stejně jako tuple</w:t>
      </w:r>
      <w:r w:rsidR="00BD749E">
        <w:t>,</w:t>
      </w:r>
      <w:r>
        <w:t xml:space="preserve"> pole indexované numerickou hodnotou, lze však jeho obsah měnit a jeho velikost je plně dynamická.</w:t>
      </w:r>
      <w:r w:rsidR="00646CC4">
        <w:t xml:space="preserve"> </w:t>
      </w:r>
      <w:r w:rsidR="00E850E2">
        <w:t xml:space="preserve">Příklad definice </w:t>
      </w:r>
      <w:r w:rsidR="00646CC4">
        <w:t xml:space="preserve">a modifikace </w:t>
      </w:r>
      <w:r w:rsidR="00E850E2">
        <w:t xml:space="preserve">listu: </w:t>
      </w:r>
    </w:p>
    <w:p w14:paraId="5806208B" w14:textId="77777777" w:rsidR="00122371" w:rsidRDefault="003660A5" w:rsidP="00122371">
      <w:pPr>
        <w:keepNext/>
      </w:pPr>
      <w:r>
        <w:rPr>
          <w:noProof/>
        </w:rPr>
        <w:drawing>
          <wp:inline distT="0" distB="0" distL="0" distR="0" wp14:anchorId="045279E6" wp14:editId="6B1B24AC">
            <wp:extent cx="1733550" cy="657225"/>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550" cy="657225"/>
                    </a:xfrm>
                    <a:prstGeom prst="rect">
                      <a:avLst/>
                    </a:prstGeom>
                  </pic:spPr>
                </pic:pic>
              </a:graphicData>
            </a:graphic>
          </wp:inline>
        </w:drawing>
      </w:r>
    </w:p>
    <w:p w14:paraId="7E40ABB6" w14:textId="40F49690" w:rsidR="00646CC4" w:rsidRDefault="00122371" w:rsidP="00122371">
      <w:pPr>
        <w:pStyle w:val="Titulek"/>
        <w:jc w:val="both"/>
      </w:pPr>
      <w:bookmarkStart w:id="15" w:name="_Toc131944863"/>
      <w:r>
        <w:t xml:space="preserve">Kód </w:t>
      </w:r>
      <w:fldSimple w:instr=" SEQ Kód \* ARABIC ">
        <w:r w:rsidR="004D1B63">
          <w:rPr>
            <w:noProof/>
          </w:rPr>
          <w:t>2</w:t>
        </w:r>
      </w:fldSimple>
      <w:r>
        <w:t xml:space="preserve"> – List</w:t>
      </w:r>
      <w:bookmarkEnd w:id="15"/>
    </w:p>
    <w:p w14:paraId="6F5C92F9" w14:textId="629E4570" w:rsidR="000B4CD5" w:rsidRDefault="00D551B7" w:rsidP="003304EE">
      <w:pPr>
        <w:pStyle w:val="Nadpis3"/>
        <w:numPr>
          <w:ilvl w:val="0"/>
          <w:numId w:val="0"/>
        </w:numPr>
      </w:pPr>
      <w:r>
        <w:t>Dict</w:t>
      </w:r>
      <w:r w:rsidR="009255B3">
        <w:t>ionary</w:t>
      </w:r>
    </w:p>
    <w:p w14:paraId="3893838E" w14:textId="2EBF5F7C" w:rsidR="00D551B7" w:rsidRDefault="00A613AA" w:rsidP="00F376BF">
      <w:r>
        <w:t>Dictionary</w:t>
      </w:r>
      <w:r w:rsidR="00D551B7">
        <w:t xml:space="preserve">, </w:t>
      </w:r>
      <w:r>
        <w:t>ča</w:t>
      </w:r>
      <w:r w:rsidR="00BB7105">
        <w:t>s</w:t>
      </w:r>
      <w:r>
        <w:t>to zkráceně</w:t>
      </w:r>
      <w:r w:rsidR="00D551B7">
        <w:t xml:space="preserve"> </w:t>
      </w:r>
      <w:r w:rsidR="009255B3">
        <w:t>dict</w:t>
      </w:r>
      <w:r w:rsidR="00D551B7">
        <w:t xml:space="preserve"> je pokročilý způsob</w:t>
      </w:r>
      <w:r w:rsidR="00BB7105">
        <w:t>,</w:t>
      </w:r>
      <w:r w:rsidR="00D551B7">
        <w:t xml:space="preserve"> jak uch</w:t>
      </w:r>
      <w:r w:rsidR="00BB7105">
        <w:t>ov</w:t>
      </w:r>
      <w:r w:rsidR="00D551B7">
        <w:t>ávat data. Na rozdíl od tuple a list je indexované klíčem, který je nutné specifikovat. Klíč musí být unikátní.</w:t>
      </w:r>
    </w:p>
    <w:p w14:paraId="3EE37B6D" w14:textId="021E1311" w:rsidR="0021035F" w:rsidRDefault="0021035F" w:rsidP="00F376BF">
      <w:r>
        <w:t>Data v dictionary lze měnit dle libosti.</w:t>
      </w:r>
      <w:r w:rsidR="00E850E2">
        <w:t xml:space="preserve"> Velikost není nijak omezená.</w:t>
      </w:r>
    </w:p>
    <w:p w14:paraId="56CE345D" w14:textId="5C9DA4F4" w:rsidR="00A613AA" w:rsidRDefault="00A613AA" w:rsidP="00F376BF">
      <w:r>
        <w:t>Příklad definice dictionary:</w:t>
      </w:r>
    </w:p>
    <w:p w14:paraId="16E5FFF7" w14:textId="77777777" w:rsidR="00122371" w:rsidRDefault="003660A5" w:rsidP="00122371">
      <w:pPr>
        <w:keepNext/>
      </w:pPr>
      <w:r>
        <w:rPr>
          <w:noProof/>
        </w:rPr>
        <w:drawing>
          <wp:inline distT="0" distB="0" distL="0" distR="0" wp14:anchorId="3854F0CB" wp14:editId="2DA66541">
            <wp:extent cx="2562225" cy="685800"/>
            <wp:effectExtent l="0" t="0" r="952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685800"/>
                    </a:xfrm>
                    <a:prstGeom prst="rect">
                      <a:avLst/>
                    </a:prstGeom>
                  </pic:spPr>
                </pic:pic>
              </a:graphicData>
            </a:graphic>
          </wp:inline>
        </w:drawing>
      </w:r>
    </w:p>
    <w:p w14:paraId="36323353" w14:textId="1DED75B1" w:rsidR="001E5E05" w:rsidRPr="00D551B7" w:rsidRDefault="00122371" w:rsidP="0048673E">
      <w:pPr>
        <w:pStyle w:val="Titulek"/>
        <w:jc w:val="both"/>
      </w:pPr>
      <w:bookmarkStart w:id="16" w:name="_Toc131944864"/>
      <w:r>
        <w:t xml:space="preserve">Kód </w:t>
      </w:r>
      <w:fldSimple w:instr=" SEQ Kód \* ARABIC ">
        <w:r w:rsidR="004D1B63">
          <w:rPr>
            <w:noProof/>
          </w:rPr>
          <w:t>3</w:t>
        </w:r>
      </w:fldSimple>
      <w:r>
        <w:t xml:space="preserve"> – Dictionary</w:t>
      </w:r>
      <w:bookmarkEnd w:id="16"/>
      <w:r w:rsidR="001E5E05">
        <w:br w:type="page"/>
      </w:r>
    </w:p>
    <w:p w14:paraId="51399A21" w14:textId="50499C04" w:rsidR="00754961" w:rsidRDefault="00D551B7" w:rsidP="006A588D">
      <w:pPr>
        <w:pStyle w:val="Nadpis2"/>
      </w:pPr>
      <w:bookmarkStart w:id="17" w:name="_Toc131944819"/>
      <w:r>
        <w:lastRenderedPageBreak/>
        <w:t>Externí datové struktury</w:t>
      </w:r>
      <w:bookmarkEnd w:id="17"/>
    </w:p>
    <w:p w14:paraId="514216D8" w14:textId="47FD39C9" w:rsidR="006A588D" w:rsidRPr="006A588D" w:rsidRDefault="006A588D" w:rsidP="006A588D">
      <w:r>
        <w:t>Datových struktur z balíčků je podstatně více, a proto se zaměříme pouze na důležité struktury z balíčků Numpy a Pandas.</w:t>
      </w:r>
    </w:p>
    <w:p w14:paraId="28960854" w14:textId="28CA3FD6" w:rsidR="006A588D" w:rsidRDefault="003A76F0" w:rsidP="003304EE">
      <w:pPr>
        <w:pStyle w:val="Nadpis3"/>
        <w:numPr>
          <w:ilvl w:val="0"/>
          <w:numId w:val="0"/>
        </w:numPr>
      </w:pPr>
      <w:r>
        <w:t>Balíček NumP</w:t>
      </w:r>
      <w:r w:rsidR="006A588D">
        <w:t>y</w:t>
      </w:r>
    </w:p>
    <w:p w14:paraId="0238036B" w14:textId="4226A48E" w:rsidR="00B67410" w:rsidRDefault="00685C35" w:rsidP="00593E6D">
      <w:r>
        <w:t>Balíček NumP</w:t>
      </w:r>
      <w:r w:rsidR="005E72C5">
        <w:t>y se zabý</w:t>
      </w:r>
      <w:r w:rsidR="00593E6D">
        <w:t xml:space="preserve">vá hlavně </w:t>
      </w:r>
      <w:r w:rsidR="00BB7105">
        <w:t>operacemi</w:t>
      </w:r>
      <w:r w:rsidR="00593E6D">
        <w:t xml:space="preserve"> s</w:t>
      </w:r>
      <w:r w:rsidR="00D3160E">
        <w:t> </w:t>
      </w:r>
      <w:r w:rsidR="00593E6D">
        <w:t>čísly</w:t>
      </w:r>
      <w:r w:rsidR="00D3160E">
        <w:t xml:space="preserve">, avšak </w:t>
      </w:r>
      <w:r w:rsidR="00BB7105">
        <w:t>omezeně</w:t>
      </w:r>
      <w:r w:rsidR="00D3160E">
        <w:t xml:space="preserve"> podporuje i text.</w:t>
      </w:r>
      <w:r w:rsidR="00593E6D">
        <w:t xml:space="preserve"> Na po</w:t>
      </w:r>
      <w:r w:rsidR="005E72C5">
        <w:t>zadí využívá pro operace jazyk C. Díky tomu lze provádět iden</w:t>
      </w:r>
      <w:r w:rsidR="00D3160E">
        <w:t>t</w:t>
      </w:r>
      <w:r w:rsidR="005E72C5">
        <w:t>ické</w:t>
      </w:r>
      <w:r w:rsidR="004528D3">
        <w:t xml:space="preserve"> operace rychleji než </w:t>
      </w:r>
      <w:r w:rsidR="00BB7105">
        <w:t>za pomocí</w:t>
      </w:r>
      <w:r w:rsidR="004528D3">
        <w:t xml:space="preserve"> n</w:t>
      </w:r>
      <w:r w:rsidR="005E72C5">
        <w:t xml:space="preserve">ativních datových typů. </w:t>
      </w:r>
    </w:p>
    <w:p w14:paraId="7688A6C4" w14:textId="33CA0315" w:rsidR="00A66607" w:rsidRDefault="00A66607" w:rsidP="00593E6D">
      <w:r>
        <w:t>Balíček je ve vývoji od roku 2005. V současné je době je vyvíjený širokou komunitou jako open-source projekt.</w:t>
      </w:r>
    </w:p>
    <w:p w14:paraId="2B48DE62" w14:textId="205997D8" w:rsidR="006C3CFC" w:rsidRDefault="00B67410" w:rsidP="003304EE">
      <w:pPr>
        <w:pStyle w:val="Nadpis4"/>
        <w:numPr>
          <w:ilvl w:val="0"/>
          <w:numId w:val="0"/>
        </w:numPr>
      </w:pPr>
      <w:r>
        <w:t>Ndarray</w:t>
      </w:r>
    </w:p>
    <w:p w14:paraId="7F301609" w14:textId="057CB3A3" w:rsidR="00BD749E" w:rsidRDefault="00BD749E" w:rsidP="00BD749E">
      <w:r>
        <w:t>Jednoduché modifikovatelné pole</w:t>
      </w:r>
      <w:r w:rsidR="00EB6118">
        <w:t>,</w:t>
      </w:r>
      <w:r>
        <w:t xml:space="preserve"> indexované numerickou hodnotou</w:t>
      </w:r>
      <w:r w:rsidR="00EB6118">
        <w:t>.</w:t>
      </w:r>
      <w:r>
        <w:t xml:space="preserve"> </w:t>
      </w:r>
      <w:r w:rsidR="00EB6118">
        <w:t>A</w:t>
      </w:r>
      <w:r>
        <w:t>však narozdíl od nativního listu není obsah dynamicky typovaný. Pro efektivní operaci je potřeba při vytváření nastavit, o jaký datový typ se jedná. Kombinací několika polí lze vytvářet matice, pro které jsou již implementované aritmetické operace.</w:t>
      </w:r>
    </w:p>
    <w:p w14:paraId="469B6A06" w14:textId="73F94705" w:rsidR="00122371" w:rsidRDefault="00EB6118" w:rsidP="00E16FF8">
      <w:r>
        <w:t>Příklad definice a modifikace ndarray:</w:t>
      </w:r>
    </w:p>
    <w:p w14:paraId="740985D8" w14:textId="20CDC184" w:rsidR="00E16FF8" w:rsidRDefault="00E16FF8" w:rsidP="00122371">
      <w:pPr>
        <w:keepNext/>
      </w:pPr>
      <w:r w:rsidRPr="00E16FF8">
        <w:rPr>
          <w:noProof/>
        </w:rPr>
        <w:drawing>
          <wp:inline distT="0" distB="0" distL="0" distR="0" wp14:anchorId="1085AAA4" wp14:editId="72F00634">
            <wp:extent cx="3162741" cy="85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857370"/>
                    </a:xfrm>
                    <a:prstGeom prst="rect">
                      <a:avLst/>
                    </a:prstGeom>
                  </pic:spPr>
                </pic:pic>
              </a:graphicData>
            </a:graphic>
          </wp:inline>
        </w:drawing>
      </w:r>
    </w:p>
    <w:p w14:paraId="05B8EB5F" w14:textId="5B84E802" w:rsidR="00593E6D" w:rsidRDefault="00122371" w:rsidP="00122371">
      <w:pPr>
        <w:pStyle w:val="Titulek"/>
        <w:jc w:val="both"/>
      </w:pPr>
      <w:bookmarkStart w:id="18" w:name="_Toc131944865"/>
      <w:r>
        <w:t xml:space="preserve">Kód </w:t>
      </w:r>
      <w:fldSimple w:instr=" SEQ Kód \* ARABIC ">
        <w:r w:rsidR="004D1B63">
          <w:rPr>
            <w:noProof/>
          </w:rPr>
          <w:t>4</w:t>
        </w:r>
      </w:fldSimple>
      <w:r>
        <w:t xml:space="preserve"> – NumPy array</w:t>
      </w:r>
      <w:bookmarkEnd w:id="18"/>
    </w:p>
    <w:p w14:paraId="53CA228D" w14:textId="0FD389B7" w:rsidR="006A588D" w:rsidRDefault="006A588D" w:rsidP="003304EE">
      <w:pPr>
        <w:pStyle w:val="Nadpis3"/>
        <w:numPr>
          <w:ilvl w:val="0"/>
          <w:numId w:val="0"/>
        </w:numPr>
      </w:pPr>
      <w:r>
        <w:t>Balíček Pandas</w:t>
      </w:r>
    </w:p>
    <w:p w14:paraId="45FDF1D5" w14:textId="4B69E825" w:rsidR="002D56AA" w:rsidRDefault="00D3160E" w:rsidP="00D3160E">
      <w:r>
        <w:t xml:space="preserve">Balíček Pandas slouží k zpracování a modifikaci datových sad. Pro </w:t>
      </w:r>
      <w:r w:rsidR="00BF4A7E">
        <w:t xml:space="preserve">některé operace </w:t>
      </w:r>
      <w:r w:rsidR="00BB7105">
        <w:t>využívá</w:t>
      </w:r>
      <w:r w:rsidR="00BF4A7E">
        <w:t xml:space="preserve"> </w:t>
      </w:r>
      <w:r w:rsidR="00BE7185">
        <w:t>NumPy.</w:t>
      </w:r>
      <w:r w:rsidR="002D56AA">
        <w:t xml:space="preserve"> Data je možné zpracovat i bez tohoto balíčku, avšak náročnost implementace takového zpracování drasticky stoupne.</w:t>
      </w:r>
    </w:p>
    <w:p w14:paraId="2348FA4A" w14:textId="1F3CD1BD" w:rsidR="000E419A" w:rsidRDefault="002D56AA" w:rsidP="00D3160E">
      <w:r>
        <w:t xml:space="preserve">Balíček je vyvíjený od roku 2008. Od roku 2009 jako open-source projekt. Momentálně je udržovaný a vyvíjený komunitou. </w:t>
      </w:r>
    </w:p>
    <w:p w14:paraId="0731DECB" w14:textId="6E55CB84" w:rsidR="002D56AA" w:rsidRPr="00D3160E" w:rsidRDefault="000E419A" w:rsidP="000E419A">
      <w:pPr>
        <w:spacing w:line="240" w:lineRule="auto"/>
        <w:jc w:val="left"/>
      </w:pPr>
      <w:r>
        <w:br w:type="page"/>
      </w:r>
    </w:p>
    <w:p w14:paraId="453BCD68" w14:textId="37B176AE" w:rsidR="00F91379" w:rsidRDefault="00593E6D" w:rsidP="003304EE">
      <w:pPr>
        <w:pStyle w:val="Nadpis4"/>
        <w:numPr>
          <w:ilvl w:val="0"/>
          <w:numId w:val="0"/>
        </w:numPr>
      </w:pPr>
      <w:r>
        <w:lastRenderedPageBreak/>
        <w:t>Dataframe</w:t>
      </w:r>
    </w:p>
    <w:p w14:paraId="2E22C415" w14:textId="5B5EE6DB" w:rsidR="00F91379" w:rsidRDefault="00F91379" w:rsidP="00F91379">
      <w:r>
        <w:t>Pandas dataframe je jeden z nejužitečnějších datových typů určených k</w:t>
      </w:r>
      <w:r w:rsidR="00C73829">
        <w:t>e</w:t>
      </w:r>
      <w:r>
        <w:t> zpracování dat. Lze si ho představit jako 2D</w:t>
      </w:r>
      <w:r w:rsidR="00D41EF0">
        <w:t xml:space="preserve"> </w:t>
      </w:r>
      <w:r>
        <w:t xml:space="preserve">tabulku s daty. </w:t>
      </w:r>
      <w:r w:rsidR="008C1C7A">
        <w:t>Nejsnazší způsob vytvoření dataframe je jeho načtení z externího souboru (csv, txt, xls</w:t>
      </w:r>
      <w:r w:rsidR="005843EB">
        <w:t xml:space="preserve"> a další</w:t>
      </w:r>
      <w:r w:rsidR="00AE72CE">
        <w:t>)</w:t>
      </w:r>
      <w:r w:rsidR="005843EB">
        <w:t xml:space="preserve"> pomocí funkce read.</w:t>
      </w:r>
    </w:p>
    <w:p w14:paraId="2AE77A17" w14:textId="14749274" w:rsidR="00E31162" w:rsidRDefault="00E31162" w:rsidP="00F91379">
      <w:r>
        <w:t>Ukázka vytvoření dataframe:</w:t>
      </w:r>
    </w:p>
    <w:p w14:paraId="7B9291F3" w14:textId="70554CA0" w:rsidR="00122371" w:rsidRDefault="00064EE0" w:rsidP="00064EE0">
      <w:r>
        <w:rPr>
          <w:noProof/>
        </w:rPr>
        <w:drawing>
          <wp:inline distT="0" distB="0" distL="0" distR="0" wp14:anchorId="54F05218" wp14:editId="5DBA3542">
            <wp:extent cx="5400040" cy="1109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09345"/>
                    </a:xfrm>
                    <a:prstGeom prst="rect">
                      <a:avLst/>
                    </a:prstGeom>
                  </pic:spPr>
                </pic:pic>
              </a:graphicData>
            </a:graphic>
          </wp:inline>
        </w:drawing>
      </w:r>
    </w:p>
    <w:p w14:paraId="1E8AF68D" w14:textId="2354052F" w:rsidR="00E31162" w:rsidRDefault="00122371" w:rsidP="00122371">
      <w:pPr>
        <w:pStyle w:val="Titulek"/>
        <w:jc w:val="both"/>
      </w:pPr>
      <w:bookmarkStart w:id="19" w:name="_Toc131944866"/>
      <w:r>
        <w:t xml:space="preserve">Kód </w:t>
      </w:r>
      <w:fldSimple w:instr=" SEQ Kód \* ARABIC ">
        <w:r w:rsidR="004D1B63">
          <w:rPr>
            <w:noProof/>
          </w:rPr>
          <w:t>5</w:t>
        </w:r>
      </w:fldSimple>
      <w:r>
        <w:t xml:space="preserve"> – Pandas DataFrame</w:t>
      </w:r>
      <w:bookmarkEnd w:id="19"/>
    </w:p>
    <w:p w14:paraId="64FB2068" w14:textId="02BB97D4" w:rsidR="00593E6D" w:rsidRDefault="00593E6D" w:rsidP="003304EE">
      <w:pPr>
        <w:pStyle w:val="Nadpis4"/>
        <w:numPr>
          <w:ilvl w:val="0"/>
          <w:numId w:val="0"/>
        </w:numPr>
      </w:pPr>
      <w:r>
        <w:t>Series</w:t>
      </w:r>
    </w:p>
    <w:p w14:paraId="1BA149DD" w14:textId="77777777" w:rsidR="00E31162" w:rsidRDefault="00F91379" w:rsidP="00F91379">
      <w:r>
        <w:t>Datový typ určený pro skladování hodnot v čase. Series lze konvertovat na dataframe i vytvořit z dataframe.</w:t>
      </w:r>
      <w:r w:rsidR="008C1C7A">
        <w:t xml:space="preserve"> </w:t>
      </w:r>
    </w:p>
    <w:p w14:paraId="0D16143F" w14:textId="6371B107" w:rsidR="00E31162" w:rsidRDefault="00E31162" w:rsidP="00F91379">
      <w:r>
        <w:t>Ukázka převodu mezi dataframe a series:</w:t>
      </w:r>
    </w:p>
    <w:p w14:paraId="710B45F2" w14:textId="77777777" w:rsidR="00122371" w:rsidRDefault="00E31162" w:rsidP="00122371">
      <w:pPr>
        <w:keepNext/>
      </w:pPr>
      <w:r w:rsidRPr="00E31162">
        <w:rPr>
          <w:noProof/>
        </w:rPr>
        <w:drawing>
          <wp:inline distT="0" distB="0" distL="0" distR="0" wp14:anchorId="14552BDD" wp14:editId="22807795">
            <wp:extent cx="3734321" cy="32389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321" cy="323895"/>
                    </a:xfrm>
                    <a:prstGeom prst="rect">
                      <a:avLst/>
                    </a:prstGeom>
                  </pic:spPr>
                </pic:pic>
              </a:graphicData>
            </a:graphic>
          </wp:inline>
        </w:drawing>
      </w:r>
    </w:p>
    <w:p w14:paraId="4D0FA6FE" w14:textId="764A012A" w:rsidR="006C5362" w:rsidRPr="00F91379" w:rsidRDefault="00122371" w:rsidP="0048673E">
      <w:pPr>
        <w:pStyle w:val="Titulek"/>
        <w:jc w:val="both"/>
      </w:pPr>
      <w:bookmarkStart w:id="20" w:name="_Toc131944867"/>
      <w:r>
        <w:t xml:space="preserve">Kód </w:t>
      </w:r>
      <w:fldSimple w:instr=" SEQ Kód \* ARABIC ">
        <w:r w:rsidR="004D1B63">
          <w:rPr>
            <w:noProof/>
          </w:rPr>
          <w:t>6</w:t>
        </w:r>
      </w:fldSimple>
      <w:r>
        <w:t xml:space="preserve"> – Pandas Series a DataFrame konverze</w:t>
      </w:r>
      <w:bookmarkEnd w:id="20"/>
      <w:r w:rsidR="006C5362">
        <w:br w:type="page"/>
      </w:r>
    </w:p>
    <w:p w14:paraId="109C225C" w14:textId="2ADD3FFA" w:rsidR="00995861" w:rsidRDefault="00C35234" w:rsidP="0016335D">
      <w:pPr>
        <w:pStyle w:val="Nadpis1"/>
      </w:pPr>
      <w:bookmarkStart w:id="21" w:name="_Toc131944820"/>
      <w:r>
        <w:lastRenderedPageBreak/>
        <w:t>Stručný popis cesty dat</w:t>
      </w:r>
      <w:bookmarkEnd w:id="21"/>
    </w:p>
    <w:p w14:paraId="54783068" w14:textId="40CFCEFB" w:rsidR="00C35234" w:rsidRDefault="00C35234" w:rsidP="004A5548">
      <w:r>
        <w:t xml:space="preserve">Prvními kroky je samotný sběr dat a jejich případná digitalizace. Výsledkem těchto prvních kroků je soubor dat v digitální podobě, nejčastěji se jedná o formáty jako csv či xls. </w:t>
      </w:r>
    </w:p>
    <w:p w14:paraId="21E5D6EE" w14:textId="77777777" w:rsidR="00C35234" w:rsidRDefault="00C35234" w:rsidP="00C35234">
      <w:r>
        <w:t xml:space="preserve">Dalším krokem je načtení těchto dat do datových struktur, se kterými dokáží vizualizační balíčky pracovat. Pro načtení lze použít balíčky jako například Numpy či Pandas. </w:t>
      </w:r>
    </w:p>
    <w:p w14:paraId="3636A43A" w14:textId="77777777" w:rsidR="00C35234" w:rsidRDefault="00C35234" w:rsidP="00C35234">
      <w:r>
        <w:t>Před samotnou vizualizací je občas potřeba data vyčistit. Od případných duplikátů, prázdných řádků či jiných neduhů nám většinou pomohou již existující funkce balíčků.</w:t>
      </w:r>
    </w:p>
    <w:p w14:paraId="3702E1B1" w14:textId="72A4886C" w:rsidR="007A0728" w:rsidRDefault="00C35234" w:rsidP="00C35234">
      <w:r>
        <w:t>Na vyčištěné</w:t>
      </w:r>
      <w:r w:rsidR="00BB7105">
        <w:t xml:space="preserve"> sadě dat </w:t>
      </w:r>
      <w:r>
        <w:t xml:space="preserve">lze provádět </w:t>
      </w:r>
      <w:r w:rsidR="004A5548">
        <w:t xml:space="preserve">různé </w:t>
      </w:r>
      <w:r>
        <w:t>operace</w:t>
      </w:r>
      <w:r w:rsidR="004A5548">
        <w:t>,</w:t>
      </w:r>
      <w:r>
        <w:t xml:space="preserve"> jako například přetypování časových údajů, zahození nepotřebných sloupců, převzorkování další. </w:t>
      </w:r>
    </w:p>
    <w:p w14:paraId="0A19EEBF" w14:textId="3DC4240C" w:rsidR="000F109D" w:rsidRDefault="00C35234" w:rsidP="00995861">
      <w:r>
        <w:t>Takto zpracovaná data jsou poté vizualizována pomocí vizualizačních balíčků</w:t>
      </w:r>
      <w:r w:rsidR="004A5548">
        <w:t>.</w:t>
      </w:r>
    </w:p>
    <w:p w14:paraId="28A7BBB3" w14:textId="77777777" w:rsidR="000F109D" w:rsidRDefault="000F109D">
      <w:pPr>
        <w:spacing w:line="240" w:lineRule="auto"/>
        <w:jc w:val="left"/>
      </w:pPr>
      <w:r>
        <w:br w:type="page"/>
      </w:r>
    </w:p>
    <w:p w14:paraId="43C7A11E" w14:textId="77777777" w:rsidR="007A0728" w:rsidRDefault="007A0728" w:rsidP="007A0728">
      <w:pPr>
        <w:pStyle w:val="Nadpis1"/>
      </w:pPr>
      <w:bookmarkStart w:id="22" w:name="_Toc131944821"/>
      <w:r>
        <w:lastRenderedPageBreak/>
        <w:t>Ekosystémy</w:t>
      </w:r>
      <w:bookmarkEnd w:id="22"/>
    </w:p>
    <w:p w14:paraId="5C7CCCD2" w14:textId="77777777" w:rsidR="007A0728" w:rsidRDefault="007A0728" w:rsidP="007A0728">
      <w:pPr>
        <w:pStyle w:val="Nadpis2"/>
      </w:pPr>
      <w:bookmarkStart w:id="23" w:name="_Toc131944822"/>
      <w:r>
        <w:t>Matplotlib</w:t>
      </w:r>
      <w:bookmarkEnd w:id="23"/>
    </w:p>
    <w:p w14:paraId="3ACA74B9" w14:textId="42026B73" w:rsidR="007A0728" w:rsidRPr="00E467AC" w:rsidRDefault="007A0728" w:rsidP="00C96DE5">
      <w:r>
        <w:t xml:space="preserve">Jedna z nejpoužívanějších knihoven pro vizualizaci dat v jazyce Python. Celá knihovna je open source a volně dostupná na internetu. Původně byla knihovna vyvíjená </w:t>
      </w:r>
      <w:r w:rsidRPr="00E6642B">
        <w:t>Johnem Hu</w:t>
      </w:r>
      <w:r w:rsidR="00BB7105">
        <w:t>n</w:t>
      </w:r>
      <w:r w:rsidRPr="00E6642B">
        <w:t>terem</w:t>
      </w:r>
      <w:r>
        <w:t xml:space="preserve">, nyní se o vývoj a údržbu stará </w:t>
      </w:r>
      <w:r w:rsidRPr="00E6642B">
        <w:t>MDT</w:t>
      </w:r>
      <w:r>
        <w:t xml:space="preserve"> (</w:t>
      </w:r>
      <w:r w:rsidRPr="00E6642B">
        <w:t>Matplotlib Development Team</w:t>
      </w:r>
      <w:r>
        <w:t>). MDT je skupina uživatelů</w:t>
      </w:r>
      <w:r w:rsidR="00BC668B">
        <w:t>,</w:t>
      </w:r>
      <w:r>
        <w:t xml:space="preserve"> která projekt převzala v roce 2012.</w:t>
      </w:r>
    </w:p>
    <w:p w14:paraId="03ECAE49" w14:textId="5FF293F0" w:rsidR="007A0728" w:rsidRDefault="007A0728" w:rsidP="007A0728">
      <w:r>
        <w:t xml:space="preserve">Matplotlib je jako jediný z porovnávaných ekosystémů nativní pro jazyk Python. </w:t>
      </w:r>
    </w:p>
    <w:p w14:paraId="78224237" w14:textId="1586D419" w:rsidR="00C96DE5" w:rsidRPr="00527CC0" w:rsidRDefault="00C96DE5" w:rsidP="007A0728">
      <w:r>
        <w:t>V současné době má projekt na</w:t>
      </w:r>
      <w:r w:rsidR="0016374E">
        <w:t xml:space="preserve"> platformě</w:t>
      </w:r>
      <w:r>
        <w:t xml:space="preserve"> </w:t>
      </w:r>
      <w:r w:rsidR="0016374E">
        <w:t>GitHub</w:t>
      </w:r>
      <w:r>
        <w:t xml:space="preserve"> 16 900 hvězd</w:t>
      </w:r>
      <w:r w:rsidR="001913BE">
        <w:t xml:space="preserve"> [16]</w:t>
      </w:r>
      <w:r>
        <w:t>.</w:t>
      </w:r>
    </w:p>
    <w:p w14:paraId="29E6C82A" w14:textId="77777777" w:rsidR="007A0728" w:rsidRDefault="007A0728" w:rsidP="007A0728">
      <w:pPr>
        <w:pStyle w:val="Nadpis2"/>
      </w:pPr>
      <w:bookmarkStart w:id="24" w:name="_Toc131944823"/>
      <w:r>
        <w:t>Plotly</w:t>
      </w:r>
      <w:bookmarkEnd w:id="24"/>
    </w:p>
    <w:p w14:paraId="1599BC17" w14:textId="01171EB7" w:rsidR="007A0728" w:rsidRPr="00E506F2" w:rsidRDefault="007A0728" w:rsidP="00C96DE5">
      <w:r>
        <w:t xml:space="preserve">Open source knihovna vyvíjená od roku 2012 společností Plotly. Jedna z hlavních výhod je interaktivita a dostupnost nejen v Pythonu. Plotly ekosystém má varianty knihoven, vyvíjené přímo společností Plotly, pro různá využití. Plotly a Plotly Express pro snadné tvoření interaktivních grafů. Plotly dash pro tvorbu dashboardů. </w:t>
      </w:r>
      <w:r w:rsidRPr="00133BC8">
        <w:t>Dash Enterprise</w:t>
      </w:r>
      <w:r>
        <w:t xml:space="preserve"> a </w:t>
      </w:r>
      <w:r w:rsidRPr="00133BC8">
        <w:t>Chart Studio Enterprise</w:t>
      </w:r>
      <w:r>
        <w:t xml:space="preserve"> pro komerční využití.</w:t>
      </w:r>
      <w:r w:rsidR="00C96DE5">
        <w:t xml:space="preserve"> Verze knihovny pro python Plotly.py má momentálně na </w:t>
      </w:r>
      <w:r w:rsidR="0016374E">
        <w:t>GitHubu</w:t>
      </w:r>
      <w:r w:rsidR="00C96DE5">
        <w:t xml:space="preserve"> 13 000 hvězd</w:t>
      </w:r>
      <w:r w:rsidR="001913BE">
        <w:t xml:space="preserve"> [18]</w:t>
      </w:r>
      <w:r w:rsidR="00C96DE5">
        <w:t>.</w:t>
      </w:r>
    </w:p>
    <w:p w14:paraId="45D1871C" w14:textId="77777777" w:rsidR="007A0728" w:rsidRDefault="007A0728" w:rsidP="007A0728">
      <w:pPr>
        <w:pStyle w:val="Nadpis2"/>
      </w:pPr>
      <w:bookmarkStart w:id="25" w:name="_Toc131944824"/>
      <w:r>
        <w:t>Vega</w:t>
      </w:r>
      <w:bookmarkEnd w:id="25"/>
    </w:p>
    <w:p w14:paraId="038C989E" w14:textId="3D7D04BA" w:rsidR="007A0728" w:rsidRDefault="007A0728" w:rsidP="007A0728">
      <w:r>
        <w:t xml:space="preserve">Vega visualization grammar, zkráceně pouze Vega je jeden ze základních open source nástrojů, které jsou vyvíjeny komunitou </w:t>
      </w:r>
      <w:r w:rsidRPr="005873E2">
        <w:t>Vega project</w:t>
      </w:r>
      <w:r>
        <w:t>. Vega má vlastní deklarativní jazyk, který slouží k vytváření jednoduchých vizualizací. Pro propojení s Pythonem je využívána knihovna Altair.</w:t>
      </w:r>
      <w:r w:rsidR="00C96DE5">
        <w:t xml:space="preserve"> Vega samotná má na </w:t>
      </w:r>
      <w:r w:rsidR="0016374E">
        <w:t>GitHubu</w:t>
      </w:r>
      <w:r w:rsidR="00C96DE5">
        <w:t xml:space="preserve"> 10 000 hvězd</w:t>
      </w:r>
      <w:r w:rsidR="001913BE">
        <w:t xml:space="preserve"> [17]</w:t>
      </w:r>
      <w:r w:rsidR="00C96DE5">
        <w:t>. Knihovna Altair 8 100 hvězd</w:t>
      </w:r>
      <w:r w:rsidR="001913BE">
        <w:t xml:space="preserve"> [15]</w:t>
      </w:r>
      <w:r w:rsidR="00C96DE5">
        <w:t>.</w:t>
      </w:r>
    </w:p>
    <w:p w14:paraId="28CD1F56" w14:textId="5CE41445" w:rsidR="00326EFB" w:rsidRPr="00326EFB" w:rsidRDefault="00326EFB" w:rsidP="00326EFB">
      <w:pPr>
        <w:spacing w:line="240" w:lineRule="auto"/>
        <w:jc w:val="left"/>
      </w:pPr>
      <w:r>
        <w:br w:type="page"/>
      </w:r>
    </w:p>
    <w:p w14:paraId="34EA76DB" w14:textId="77777777" w:rsidR="00326EFB" w:rsidRDefault="00326EFB" w:rsidP="00326EFB">
      <w:pPr>
        <w:pStyle w:val="Nadpis1"/>
      </w:pPr>
      <w:bookmarkStart w:id="26" w:name="_Toc131944825"/>
      <w:r>
        <w:lastRenderedPageBreak/>
        <w:t>O grafu</w:t>
      </w:r>
      <w:bookmarkEnd w:id="26"/>
    </w:p>
    <w:p w14:paraId="21DE7698" w14:textId="77777777" w:rsidR="00326EFB" w:rsidRDefault="00326EFB" w:rsidP="00326EFB">
      <w:pPr>
        <w:pStyle w:val="Nadpis2"/>
      </w:pPr>
      <w:bookmarkStart w:id="27" w:name="_Toc131944826"/>
      <w:r>
        <w:t>Topologie grafu</w:t>
      </w:r>
      <w:bookmarkEnd w:id="27"/>
    </w:p>
    <w:p w14:paraId="6E78602F" w14:textId="77777777" w:rsidR="00326EFB" w:rsidRPr="001903F9" w:rsidRDefault="00326EFB" w:rsidP="00326EFB">
      <w:r>
        <w:t>Graf bez jakéhokoliv označení a kontextu je pouze shluk tvarů a čar. Proto je nutné využívat nadpisů, legend a dalších funkcí, které knihovny nabízí, k vytvoření grafu, který bude schopen předat onu klíčovou informaci.</w:t>
      </w:r>
    </w:p>
    <w:p w14:paraId="1B0EE968" w14:textId="77777777" w:rsidR="00326EFB" w:rsidRDefault="00326EFB" w:rsidP="00326EFB">
      <w:pPr>
        <w:keepNext/>
      </w:pPr>
      <w:r>
        <w:rPr>
          <w:noProof/>
          <w:lang w:val="en-GB" w:eastAsia="ja-JP" w:bidi="ar-SA"/>
        </w:rPr>
        <w:drawing>
          <wp:inline distT="0" distB="0" distL="0" distR="0" wp14:anchorId="298E0C98" wp14:editId="4985FDBB">
            <wp:extent cx="3867150" cy="1562503"/>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862" cy="1574912"/>
                    </a:xfrm>
                    <a:prstGeom prst="rect">
                      <a:avLst/>
                    </a:prstGeom>
                  </pic:spPr>
                </pic:pic>
              </a:graphicData>
            </a:graphic>
          </wp:inline>
        </w:drawing>
      </w:r>
    </w:p>
    <w:p w14:paraId="261CF7DA" w14:textId="5F2E7319" w:rsidR="00326EFB" w:rsidRDefault="00326EFB" w:rsidP="00326EFB">
      <w:pPr>
        <w:pStyle w:val="Titulek"/>
        <w:jc w:val="both"/>
      </w:pPr>
      <w:bookmarkStart w:id="28" w:name="_Toc131944853"/>
      <w:r>
        <w:t xml:space="preserve">Obr. </w:t>
      </w:r>
      <w:fldSimple w:instr=" SEQ Obr. \* ARABIC ">
        <w:r w:rsidR="004D1B63">
          <w:rPr>
            <w:noProof/>
          </w:rPr>
          <w:t>4</w:t>
        </w:r>
      </w:fldSimple>
      <w:r>
        <w:t xml:space="preserve"> Graf bez kontextu</w:t>
      </w:r>
      <w:bookmarkEnd w:id="28"/>
    </w:p>
    <w:p w14:paraId="405D1B18" w14:textId="77777777" w:rsidR="00326EFB" w:rsidRPr="004D4645" w:rsidRDefault="00326EFB" w:rsidP="00326EFB">
      <w:r>
        <w:t>Zdroj: vlastní zpracování pomocí Matplotlib</w:t>
      </w:r>
    </w:p>
    <w:p w14:paraId="4EE54AB3" w14:textId="77777777" w:rsidR="00326EFB" w:rsidRDefault="00326EFB" w:rsidP="00326EFB">
      <w:pPr>
        <w:keepNext/>
      </w:pPr>
      <w:r>
        <w:rPr>
          <w:noProof/>
          <w:lang w:val="en-GB" w:eastAsia="ja-JP" w:bidi="ar-SA"/>
        </w:rPr>
        <w:drawing>
          <wp:inline distT="0" distB="0" distL="0" distR="0" wp14:anchorId="3463D8F5" wp14:editId="758709AA">
            <wp:extent cx="3829050" cy="1732618"/>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5820" cy="1740206"/>
                    </a:xfrm>
                    <a:prstGeom prst="rect">
                      <a:avLst/>
                    </a:prstGeom>
                  </pic:spPr>
                </pic:pic>
              </a:graphicData>
            </a:graphic>
          </wp:inline>
        </w:drawing>
      </w:r>
    </w:p>
    <w:p w14:paraId="4D6F8CD8" w14:textId="6F3D525F" w:rsidR="00326EFB" w:rsidRDefault="00326EFB" w:rsidP="00326EFB">
      <w:pPr>
        <w:pStyle w:val="Titulek"/>
        <w:jc w:val="both"/>
      </w:pPr>
      <w:bookmarkStart w:id="29" w:name="_Toc131944854"/>
      <w:r>
        <w:t xml:space="preserve">Obr. </w:t>
      </w:r>
      <w:fldSimple w:instr=" SEQ Obr. \* ARABIC ">
        <w:r w:rsidR="004D1B63">
          <w:rPr>
            <w:noProof/>
          </w:rPr>
          <w:t>5</w:t>
        </w:r>
      </w:fldSimple>
      <w:r>
        <w:t xml:space="preserve"> Graf s kontextem</w:t>
      </w:r>
      <w:bookmarkEnd w:id="29"/>
    </w:p>
    <w:p w14:paraId="4B7B0FD0" w14:textId="77777777" w:rsidR="00326EFB" w:rsidRPr="008E68BF" w:rsidRDefault="00326EFB" w:rsidP="00326EFB">
      <w:r>
        <w:t>Zdroj: vlastní zpracování pomocí Matplotlib</w:t>
      </w:r>
    </w:p>
    <w:p w14:paraId="4B1A7421" w14:textId="77777777" w:rsidR="00326EFB" w:rsidRDefault="00326EFB" w:rsidP="00326EFB"/>
    <w:p w14:paraId="50E60076" w14:textId="77777777" w:rsidR="00326EFB" w:rsidRDefault="00326EFB" w:rsidP="00326EFB">
      <w:r>
        <w:t>Předešlé dva grafy reprezentují identická data. Jeden však tak činní bez jakéhokoliv popisku. Již na první pohled si tak lze všimnout, že druhý graf předává mnohem více informací než graf první. Informace jako názvy os, nadpis grafu, názvy jednotlivých dat nelze z prvního grafu získat.</w:t>
      </w:r>
    </w:p>
    <w:p w14:paraId="22AC8CFB" w14:textId="77777777" w:rsidR="00326EFB" w:rsidRPr="00387C85" w:rsidRDefault="00326EFB" w:rsidP="00326EFB">
      <w:r>
        <w:t>Nadpis grafu nás informuje, o jaké data se jedná. Názvy os a osy samotné mohou sloužit k informování čtenáře o veličinách a jejich hodnotě. Legenda je pro grafy zobrazující více řad nepostradatelná, díky ní lze lépe identifikovat jednotlivé řady dat.</w:t>
      </w:r>
    </w:p>
    <w:p w14:paraId="5FD9F607" w14:textId="0B28D64D" w:rsidR="00A33779" w:rsidRDefault="00A33779" w:rsidP="00A33779">
      <w:pPr>
        <w:pStyle w:val="Nadpis2"/>
      </w:pPr>
      <w:bookmarkStart w:id="30" w:name="_Toc131944827"/>
      <w:r w:rsidRPr="00A33779">
        <w:lastRenderedPageBreak/>
        <w:t>Kategorie</w:t>
      </w:r>
      <w:r>
        <w:t xml:space="preserve"> grafu</w:t>
      </w:r>
      <w:bookmarkEnd w:id="30"/>
    </w:p>
    <w:p w14:paraId="50A9320E" w14:textId="6E1968E4" w:rsidR="00326EFB" w:rsidRDefault="00326EFB" w:rsidP="00276901">
      <w:pPr>
        <w:pStyle w:val="Nadpis3"/>
        <w:numPr>
          <w:ilvl w:val="0"/>
          <w:numId w:val="0"/>
        </w:numPr>
      </w:pPr>
      <w:bookmarkStart w:id="31" w:name="_Toc130312392"/>
      <w:r w:rsidRPr="00B50131">
        <w:t>Distribuční grafy</w:t>
      </w:r>
      <w:bookmarkEnd w:id="31"/>
    </w:p>
    <w:p w14:paraId="05F217C2" w14:textId="77777777" w:rsidR="00326EFB" w:rsidRPr="00BC5836" w:rsidRDefault="00326EFB" w:rsidP="00326EFB">
      <w:r>
        <w:t xml:space="preserve">Distribuční grafy slouží k vizualizaci výskytu hodnot. Hodnoty mohou být reprezentovány jednotlivě, nebo jako skupiny více hodnot. </w:t>
      </w:r>
    </w:p>
    <w:p w14:paraId="33862AB2" w14:textId="77777777" w:rsidR="00326EFB" w:rsidRDefault="00326EFB" w:rsidP="00276901">
      <w:pPr>
        <w:pStyle w:val="Nadpis3"/>
        <w:numPr>
          <w:ilvl w:val="0"/>
          <w:numId w:val="0"/>
        </w:numPr>
      </w:pPr>
      <w:bookmarkStart w:id="32" w:name="_Toc130312393"/>
      <w:r w:rsidRPr="00B50131">
        <w:t>Korelační grafy</w:t>
      </w:r>
      <w:bookmarkEnd w:id="32"/>
    </w:p>
    <w:p w14:paraId="3D20B180" w14:textId="7ADC459E" w:rsidR="00326EFB" w:rsidRDefault="00326EFB" w:rsidP="00326EFB">
      <w:r>
        <w:t xml:space="preserve">Korelační grafy jsou využívány pro zobrazení a nalezení závislostí mezi hodnotami. </w:t>
      </w:r>
      <w:r w:rsidR="00A346E6">
        <w:t>Později mohou být využity také k predikci hodnot.</w:t>
      </w:r>
    </w:p>
    <w:p w14:paraId="2A46563D" w14:textId="77777777" w:rsidR="00326EFB" w:rsidRDefault="00326EFB" w:rsidP="00276901">
      <w:pPr>
        <w:pStyle w:val="Nadpis3"/>
        <w:numPr>
          <w:ilvl w:val="0"/>
          <w:numId w:val="0"/>
        </w:numPr>
      </w:pPr>
      <w:bookmarkStart w:id="33" w:name="_Toc130312394"/>
      <w:r>
        <w:t>Žebříčky</w:t>
      </w:r>
      <w:bookmarkEnd w:id="33"/>
    </w:p>
    <w:p w14:paraId="67673AB9" w14:textId="6F67A772" w:rsidR="00326EFB" w:rsidRPr="006C72EC" w:rsidRDefault="00326EFB" w:rsidP="00326EFB">
      <w:r>
        <w:t>Žebříčky jsou využívány pro porovnání a zobrazení pořadí hodnot.</w:t>
      </w:r>
      <w:r w:rsidR="00A346E6">
        <w:t xml:space="preserve"> </w:t>
      </w:r>
    </w:p>
    <w:p w14:paraId="7E44BFDE" w14:textId="77777777" w:rsidR="00326EFB" w:rsidRDefault="00326EFB" w:rsidP="00276901">
      <w:pPr>
        <w:pStyle w:val="Nadpis3"/>
        <w:numPr>
          <w:ilvl w:val="0"/>
          <w:numId w:val="0"/>
        </w:numPr>
      </w:pPr>
      <w:bookmarkStart w:id="34" w:name="_Toc130312395"/>
      <w:r w:rsidRPr="0053704B">
        <w:t>Část</w:t>
      </w:r>
      <w:r>
        <w:t>i</w:t>
      </w:r>
      <w:r w:rsidRPr="0053704B">
        <w:t xml:space="preserve"> </w:t>
      </w:r>
      <w:r>
        <w:t>c</w:t>
      </w:r>
      <w:r w:rsidRPr="0053704B">
        <w:t>elku</w:t>
      </w:r>
      <w:bookmarkEnd w:id="34"/>
    </w:p>
    <w:p w14:paraId="2E81A0BC" w14:textId="77777777" w:rsidR="00326EFB" w:rsidRPr="00230D83" w:rsidRDefault="00326EFB" w:rsidP="00326EFB">
      <w:r>
        <w:t>Tyto grafy slouží k reprezentaci poměru hodnot v jeden moment.</w:t>
      </w:r>
    </w:p>
    <w:p w14:paraId="3E001427" w14:textId="77777777" w:rsidR="00326EFB" w:rsidRDefault="00326EFB" w:rsidP="00276901">
      <w:pPr>
        <w:pStyle w:val="Nadpis3"/>
        <w:numPr>
          <w:ilvl w:val="0"/>
          <w:numId w:val="0"/>
        </w:numPr>
      </w:pPr>
      <w:bookmarkStart w:id="35" w:name="_Toc130312396"/>
      <w:r>
        <w:t>Vývoj v čase</w:t>
      </w:r>
      <w:bookmarkEnd w:id="35"/>
    </w:p>
    <w:p w14:paraId="2411FD6D" w14:textId="2BCE3096" w:rsidR="00326EFB" w:rsidRPr="00ED760E" w:rsidRDefault="00326EFB" w:rsidP="00326EFB">
      <w:r>
        <w:t>Grafy z kategorie vývoj v čase slouží k vizualizaci pohybu hodnoty, či více</w:t>
      </w:r>
      <w:r w:rsidR="007755C7">
        <w:t xml:space="preserve"> </w:t>
      </w:r>
      <w:r>
        <w:t>hodnot</w:t>
      </w:r>
      <w:r w:rsidR="007755C7">
        <w:t xml:space="preserve"> </w:t>
      </w:r>
      <w:r>
        <w:t xml:space="preserve">v časovém úseku. </w:t>
      </w:r>
    </w:p>
    <w:p w14:paraId="61340F98" w14:textId="77777777" w:rsidR="00326EFB" w:rsidRDefault="00326EFB" w:rsidP="00276901">
      <w:pPr>
        <w:pStyle w:val="Nadpis3"/>
        <w:numPr>
          <w:ilvl w:val="0"/>
          <w:numId w:val="0"/>
        </w:numPr>
      </w:pPr>
      <w:bookmarkStart w:id="36" w:name="_Toc130312397"/>
      <w:r>
        <w:t>Mapy</w:t>
      </w:r>
      <w:bookmarkEnd w:id="36"/>
    </w:p>
    <w:p w14:paraId="2547219F" w14:textId="374DF100" w:rsidR="00326EFB" w:rsidRPr="00371402" w:rsidRDefault="00EE2D69" w:rsidP="00326EFB">
      <w:r>
        <w:t>Grafy určené k zobrazení hodnot v závislosti k oblasti mapy. Oblasti mohou být</w:t>
      </w:r>
      <w:r w:rsidR="007755C7">
        <w:br/>
      </w:r>
      <w:r>
        <w:t>libovolně velké v závislosti na reprezentované informaci.</w:t>
      </w:r>
    </w:p>
    <w:p w14:paraId="34E19DB7" w14:textId="77777777" w:rsidR="00326EFB" w:rsidRDefault="00326EFB" w:rsidP="00276901">
      <w:pPr>
        <w:pStyle w:val="Nadpis3"/>
        <w:numPr>
          <w:ilvl w:val="0"/>
          <w:numId w:val="0"/>
        </w:numPr>
      </w:pPr>
      <w:bookmarkStart w:id="37" w:name="_Toc130312398"/>
      <w:r>
        <w:t>Flow</w:t>
      </w:r>
      <w:bookmarkEnd w:id="37"/>
    </w:p>
    <w:p w14:paraId="17894907" w14:textId="57C4594C" w:rsidR="00995861" w:rsidRPr="00D574A8" w:rsidRDefault="00EE2D69" w:rsidP="007755C7">
      <w:pPr>
        <w:rPr>
          <w:rFonts w:ascii="Arial" w:hAnsi="Arial"/>
          <w:b/>
          <w:bCs/>
          <w:i/>
          <w:iCs/>
          <w:sz w:val="28"/>
          <w:szCs w:val="28"/>
        </w:rPr>
      </w:pPr>
      <w:r>
        <w:t>Do této kategorie patří grafy, jejichž účelem je znázornit cestu (proud – flow)</w:t>
      </w:r>
      <w:r w:rsidR="00815BD4">
        <w:t xml:space="preserve"> nebo také síť</w:t>
      </w:r>
      <w:r>
        <w:t xml:space="preserve">. Jedním z takových grafů je </w:t>
      </w:r>
      <w:r w:rsidR="00815BD4">
        <w:t xml:space="preserve">například </w:t>
      </w:r>
      <w:r>
        <w:t xml:space="preserve">graf, z pohledu diskrétní matematiky. </w:t>
      </w:r>
      <w:r w:rsidR="00815BD4">
        <w:t xml:space="preserve">Množina propojených uzlů, může sloužit jak k reprezentaci </w:t>
      </w:r>
      <w:r w:rsidR="005959EC">
        <w:t>sítě,</w:t>
      </w:r>
      <w:r w:rsidR="00815BD4">
        <w:t xml:space="preserve"> tak cesty</w:t>
      </w:r>
      <w:r w:rsidR="00586734">
        <w:t xml:space="preserve"> mezi body</w:t>
      </w:r>
      <w:r w:rsidR="00815BD4">
        <w:t>.</w:t>
      </w:r>
      <w:r w:rsidR="00326EFB">
        <w:br w:type="page"/>
      </w:r>
    </w:p>
    <w:p w14:paraId="08C34240" w14:textId="729F9C6F" w:rsidR="00995861" w:rsidRDefault="00995861" w:rsidP="0016335D">
      <w:pPr>
        <w:pStyle w:val="Nadpis1"/>
      </w:pPr>
      <w:bookmarkStart w:id="38" w:name="_Toc131944828"/>
      <w:r>
        <w:lastRenderedPageBreak/>
        <w:t>Metodika zpracování</w:t>
      </w:r>
      <w:bookmarkEnd w:id="38"/>
    </w:p>
    <w:p w14:paraId="19A94788" w14:textId="4FE844D3" w:rsidR="00B920C2" w:rsidRDefault="00B920C2" w:rsidP="00B920C2">
      <w:pPr>
        <w:pStyle w:val="Nadpis2"/>
      </w:pPr>
      <w:bookmarkStart w:id="39" w:name="_Toc131944829"/>
      <w:r>
        <w:t>Data použitá pro ukázky</w:t>
      </w:r>
      <w:bookmarkEnd w:id="39"/>
    </w:p>
    <w:p w14:paraId="5B9CEF00" w14:textId="30355C99" w:rsidR="00B920C2" w:rsidRPr="00077262" w:rsidRDefault="008D66AA" w:rsidP="00B920C2">
      <w:pPr>
        <w:rPr>
          <w:u w:val="single"/>
        </w:rPr>
      </w:pPr>
      <w:r w:rsidRPr="00312BC7">
        <w:rPr>
          <w:rFonts w:ascii="Times New Roman" w:hAnsi="Times New Roman"/>
          <w:lang w:eastAsia="cs-CZ" w:bidi="ar-SA"/>
        </w:rPr>
        <w:t>Nathan</w:t>
      </w:r>
      <w:r>
        <w:rPr>
          <w:rFonts w:ascii="Times New Roman" w:hAnsi="Times New Roman"/>
          <w:lang w:eastAsia="cs-CZ" w:bidi="ar-SA"/>
        </w:rPr>
        <w:t xml:space="preserve"> Yau</w:t>
      </w:r>
      <w:r>
        <w:t xml:space="preserve"> ve své knize „</w:t>
      </w:r>
      <w:r w:rsidRPr="00312BC7">
        <w:rPr>
          <w:rFonts w:ascii="Times New Roman" w:hAnsi="Times New Roman"/>
          <w:lang w:eastAsia="cs-CZ" w:bidi="ar-SA"/>
        </w:rPr>
        <w:t>Visualize</w:t>
      </w:r>
      <w:r>
        <w:rPr>
          <w:rFonts w:ascii="Times New Roman" w:hAnsi="Times New Roman"/>
          <w:lang w:eastAsia="cs-CZ" w:bidi="ar-SA"/>
        </w:rPr>
        <w:t xml:space="preserve"> </w:t>
      </w:r>
      <w:r w:rsidRPr="00312BC7">
        <w:rPr>
          <w:rFonts w:ascii="Times New Roman" w:hAnsi="Times New Roman"/>
          <w:lang w:eastAsia="cs-CZ" w:bidi="ar-SA"/>
        </w:rPr>
        <w:t>This:</w:t>
      </w:r>
      <w:r>
        <w:rPr>
          <w:rFonts w:ascii="Times New Roman" w:hAnsi="Times New Roman"/>
          <w:lang w:eastAsia="cs-CZ" w:bidi="ar-SA"/>
        </w:rPr>
        <w:t xml:space="preserve"> </w:t>
      </w:r>
      <w:r w:rsidRPr="00312BC7">
        <w:rPr>
          <w:rFonts w:ascii="Times New Roman" w:hAnsi="Times New Roman"/>
          <w:lang w:eastAsia="cs-CZ" w:bidi="ar-SA"/>
        </w:rPr>
        <w:t>The</w:t>
      </w:r>
      <w:r>
        <w:rPr>
          <w:rFonts w:ascii="Times New Roman" w:hAnsi="Times New Roman"/>
          <w:lang w:eastAsia="cs-CZ" w:bidi="ar-SA"/>
        </w:rPr>
        <w:t xml:space="preserve"> </w:t>
      </w:r>
      <w:r w:rsidRPr="00312BC7">
        <w:rPr>
          <w:rFonts w:ascii="Times New Roman" w:hAnsi="Times New Roman"/>
          <w:lang w:eastAsia="cs-CZ" w:bidi="ar-SA"/>
        </w:rPr>
        <w:t>Flowing</w:t>
      </w:r>
      <w:r>
        <w:rPr>
          <w:rFonts w:ascii="Times New Roman" w:hAnsi="Times New Roman"/>
          <w:lang w:eastAsia="cs-CZ" w:bidi="ar-SA"/>
        </w:rPr>
        <w:t xml:space="preserve"> </w:t>
      </w:r>
      <w:r w:rsidRPr="00312BC7">
        <w:rPr>
          <w:rFonts w:ascii="Times New Roman" w:hAnsi="Times New Roman"/>
          <w:lang w:eastAsia="cs-CZ" w:bidi="ar-SA"/>
        </w:rPr>
        <w:t>Data Guide to Design, Visualization, and Statistics</w:t>
      </w:r>
      <w:r>
        <w:t>“ říká: „</w:t>
      </w:r>
      <w:r w:rsidRPr="008D66AA">
        <w:rPr>
          <w:i/>
          <w:iCs/>
        </w:rPr>
        <w:t>Data jsou to, co dělá vizualizaci zajímavou. Pokud nemáte zajímavá data, skončíte u zapomenutelného grafu nebo hezkého, ale zbytečného obrázku</w:t>
      </w:r>
      <w:r>
        <w:rPr>
          <w:i/>
          <w:iCs/>
        </w:rPr>
        <w:t xml:space="preserve">“ </w:t>
      </w:r>
      <w:r>
        <w:t xml:space="preserve">[2]. </w:t>
      </w:r>
      <w:r w:rsidR="008172EA">
        <w:t>Pro naše účely není zajímavost dat nijak podstatná.</w:t>
      </w:r>
      <w:r w:rsidR="0031338C">
        <w:t xml:space="preserve"> </w:t>
      </w:r>
      <w:r>
        <w:t>Proto jsou data p</w:t>
      </w:r>
      <w:r w:rsidR="00B920C2">
        <w:t xml:space="preserve">ro ukázky 1-4 generována náhodně v moment spuštění programu. </w:t>
      </w:r>
      <w:r>
        <w:t xml:space="preserve"> </w:t>
      </w:r>
      <w:r w:rsidR="00077262">
        <w:t>Pro zachování konzistence, je v generátoru dat nastavený seed s hodnotou „2022“.</w:t>
      </w:r>
    </w:p>
    <w:p w14:paraId="6C13153A" w14:textId="36493CE7" w:rsidR="00664901" w:rsidRDefault="00664901" w:rsidP="00B920C2"/>
    <w:p w14:paraId="57417E18" w14:textId="3F772ADD" w:rsidR="009D16EF" w:rsidRDefault="00C028FA" w:rsidP="00B920C2">
      <w:r>
        <w:t xml:space="preserve">Pro vizualizaci geografických </w:t>
      </w:r>
      <w:r w:rsidR="009D16EF">
        <w:t>d</w:t>
      </w:r>
      <w:r>
        <w:t>a</w:t>
      </w:r>
      <w:r w:rsidR="009D16EF">
        <w:t>t</w:t>
      </w:r>
      <w:r>
        <w:t xml:space="preserve"> (ukázka 5) byl</w:t>
      </w:r>
      <w:r w:rsidR="009D16EF">
        <w:t>o potřeba dvou rozdílných datových</w:t>
      </w:r>
      <w:r w:rsidR="00CE582B">
        <w:t xml:space="preserve"> sad</w:t>
      </w:r>
      <w:r w:rsidR="009D16EF">
        <w:t>:</w:t>
      </w:r>
    </w:p>
    <w:p w14:paraId="6A8B9F10" w14:textId="633AC5F2" w:rsidR="009D16EF" w:rsidRDefault="00CE582B" w:rsidP="009D16EF">
      <w:pPr>
        <w:pStyle w:val="Odstavecseseznamem"/>
        <w:numPr>
          <w:ilvl w:val="0"/>
          <w:numId w:val="36"/>
        </w:numPr>
      </w:pPr>
      <w:r>
        <w:t>Soubor tvarů pro vykreslení mapy</w:t>
      </w:r>
      <w:r w:rsidR="009D16EF">
        <w:t xml:space="preserve"> – obsahuje geometrii krajů.</w:t>
      </w:r>
    </w:p>
    <w:p w14:paraId="32D7D62C" w14:textId="503BA016" w:rsidR="00914B0E" w:rsidRDefault="009D16EF" w:rsidP="009D16EF">
      <w:pPr>
        <w:pStyle w:val="Odstavecseseznamem"/>
        <w:numPr>
          <w:ilvl w:val="0"/>
          <w:numId w:val="36"/>
        </w:numPr>
      </w:pPr>
      <w:r>
        <w:t>D</w:t>
      </w:r>
      <w:r w:rsidR="00CE582B">
        <w:t>atov</w:t>
      </w:r>
      <w:r>
        <w:t>á</w:t>
      </w:r>
      <w:r w:rsidR="00CE582B">
        <w:t xml:space="preserve"> sad</w:t>
      </w:r>
      <w:r>
        <w:t>a</w:t>
      </w:r>
      <w:r w:rsidR="00CE582B">
        <w:t xml:space="preserve"> nezaměstnanosti</w:t>
      </w:r>
      <w:r w:rsidR="00914B0E">
        <w:t xml:space="preserve"> </w:t>
      </w:r>
      <w:r w:rsidR="00CE582B">
        <w:t>v</w:t>
      </w:r>
      <w:r>
        <w:t> </w:t>
      </w:r>
      <w:r w:rsidR="00CE582B">
        <w:t>ČR</w:t>
      </w:r>
      <w:r>
        <w:t xml:space="preserve"> – obsahuje samotná data</w:t>
      </w:r>
      <w:r w:rsidR="00CE582B">
        <w:t xml:space="preserve">. </w:t>
      </w:r>
    </w:p>
    <w:p w14:paraId="59A504B0" w14:textId="4AFCF9C2" w:rsidR="00B920C2" w:rsidRDefault="00CE582B" w:rsidP="00B920C2">
      <w:r>
        <w:t xml:space="preserve">Soubor tvarů </w:t>
      </w:r>
      <w:r w:rsidR="003C71BD">
        <w:t xml:space="preserve">je volně dostupný na </w:t>
      </w:r>
      <w:r w:rsidR="00DB6483">
        <w:t>stránce projektu</w:t>
      </w:r>
      <w:r>
        <w:t xml:space="preserve"> </w:t>
      </w:r>
      <w:r w:rsidR="00D57B44">
        <w:t>Natural Eart</w:t>
      </w:r>
      <w:r w:rsidR="00E05841">
        <w:t>h [7]</w:t>
      </w:r>
      <w:r w:rsidR="00D57B44">
        <w:t xml:space="preserve">. </w:t>
      </w:r>
      <w:r w:rsidR="00914B0E">
        <w:br/>
      </w:r>
      <w:r w:rsidR="00FC6AD2">
        <w:t>Data o nezaměstnanosti pochází z</w:t>
      </w:r>
      <w:r w:rsidR="00AB280E">
        <w:t> veřejné databáze ČSÚ</w:t>
      </w:r>
      <w:r w:rsidR="00DB2BEE">
        <w:t xml:space="preserve"> </w:t>
      </w:r>
      <w:r w:rsidR="00AB280E">
        <w:t>[11]</w:t>
      </w:r>
      <w:r w:rsidR="00DB2BEE">
        <w:t>.</w:t>
      </w:r>
    </w:p>
    <w:p w14:paraId="4329024D" w14:textId="59B428BD" w:rsidR="00664901" w:rsidRDefault="00664901" w:rsidP="00B920C2"/>
    <w:p w14:paraId="66B56D29" w14:textId="32D68E6E" w:rsidR="00664901" w:rsidRDefault="009D16EF" w:rsidP="00B920C2">
      <w:r>
        <w:t xml:space="preserve">Pro </w:t>
      </w:r>
      <w:r w:rsidR="001F5F9E">
        <w:t>vizualizaci sítě (ukázka 6)</w:t>
      </w:r>
      <w:r w:rsidR="00664901">
        <w:t xml:space="preserve"> jsou </w:t>
      </w:r>
      <w:r w:rsidR="001F5F9E">
        <w:t xml:space="preserve">data </w:t>
      </w:r>
      <w:r w:rsidR="00664901">
        <w:t xml:space="preserve">generována </w:t>
      </w:r>
      <w:r w:rsidR="00914B0E">
        <w:t>knihovnou networkx</w:t>
      </w:r>
      <w:r w:rsidR="004F67FA">
        <w:t>. Ta</w:t>
      </w:r>
      <w:r w:rsidR="00664901">
        <w:t xml:space="preserve">to data nejsou náhodná, výsledná síť je vždy K4.  </w:t>
      </w:r>
    </w:p>
    <w:p w14:paraId="381D44BA" w14:textId="77777777" w:rsidR="00664901" w:rsidRDefault="00664901" w:rsidP="00B920C2"/>
    <w:p w14:paraId="3D736373" w14:textId="2D545DE9" w:rsidR="00C40C5B" w:rsidRDefault="00255843" w:rsidP="00B920C2">
      <w:r>
        <w:t xml:space="preserve">Pro </w:t>
      </w:r>
      <w:r w:rsidR="00386873">
        <w:t>dashboard</w:t>
      </w:r>
      <w:r>
        <w:t xml:space="preserve"> (ukázka 7)</w:t>
      </w:r>
      <w:r w:rsidR="00386873">
        <w:t xml:space="preserve"> </w:t>
      </w:r>
      <w:r>
        <w:t xml:space="preserve">je </w:t>
      </w:r>
      <w:r w:rsidR="00386873">
        <w:t>využívá</w:t>
      </w:r>
      <w:r>
        <w:t>na</w:t>
      </w:r>
      <w:r w:rsidR="00386873">
        <w:t xml:space="preserve"> datov</w:t>
      </w:r>
      <w:r>
        <w:t>á</w:t>
      </w:r>
      <w:r w:rsidR="00386873">
        <w:t xml:space="preserve"> sad</w:t>
      </w:r>
      <w:r>
        <w:t>a</w:t>
      </w:r>
      <w:r w:rsidR="00386873">
        <w:t xml:space="preserve"> </w:t>
      </w:r>
      <w:r w:rsidR="00914B0E">
        <w:t>„</w:t>
      </w:r>
      <w:r w:rsidR="00386873" w:rsidRPr="00386873">
        <w:t>Countries CO2 Emission and more</w:t>
      </w:r>
      <w:r w:rsidR="00386873">
        <w:t>…</w:t>
      </w:r>
      <w:r w:rsidR="00914B0E">
        <w:t>“ od uživatele „</w:t>
      </w:r>
      <w:r w:rsidR="00914B0E" w:rsidRPr="007A2D8C">
        <w:t>Benjamin Vanous</w:t>
      </w:r>
      <w:r w:rsidR="00914B0E">
        <w:t>“</w:t>
      </w:r>
      <w:r w:rsidR="00386873">
        <w:t xml:space="preserve"> [10]</w:t>
      </w:r>
      <w:r w:rsidR="00914B0E">
        <w:t>.</w:t>
      </w:r>
      <w:r w:rsidR="004208AE">
        <w:t xml:space="preserve"> </w:t>
      </w:r>
      <w:r w:rsidR="00914B0E">
        <w:t xml:space="preserve">Tato sada je </w:t>
      </w:r>
      <w:r w:rsidR="00C40C5B">
        <w:t>složena z několika menších sad a je volně přístupná</w:t>
      </w:r>
      <w:r w:rsidR="00914B0E">
        <w:t xml:space="preserve"> na webu kaggle.com. </w:t>
      </w:r>
    </w:p>
    <w:p w14:paraId="5A9D7D83" w14:textId="040FD271" w:rsidR="0045224E" w:rsidRPr="00347E2B" w:rsidRDefault="00C40C5B" w:rsidP="00347E2B">
      <w:r>
        <w:t xml:space="preserve">Jednotlivé menší sady </w:t>
      </w:r>
      <w:r w:rsidR="00914B0E">
        <w:t>jsou dostupné na webové stránce ú</w:t>
      </w:r>
      <w:r w:rsidR="00914B0E" w:rsidRPr="00914B0E">
        <w:t>řad</w:t>
      </w:r>
      <w:r w:rsidR="00914B0E">
        <w:t>u</w:t>
      </w:r>
      <w:r w:rsidR="00914B0E" w:rsidRPr="00914B0E">
        <w:t xml:space="preserve"> pro energetické informace USA</w:t>
      </w:r>
      <w:r w:rsidR="00914B0E">
        <w:t xml:space="preserve"> (EIA): </w:t>
      </w:r>
      <w:hyperlink r:id="rId22" w:history="1">
        <w:r w:rsidR="00914B0E" w:rsidRPr="00A83713">
          <w:rPr>
            <w:rStyle w:val="Hypertextovodkaz"/>
            <w:color w:val="404040" w:themeColor="text1" w:themeTint="BF"/>
          </w:rPr>
          <w:t>https://www.eia.gov/international/data/world</w:t>
        </w:r>
      </w:hyperlink>
      <w:r w:rsidR="00EF0DE2">
        <w:rPr>
          <w:rFonts w:eastAsia="ComeniaSerif"/>
        </w:rPr>
        <w:br w:type="page"/>
      </w:r>
    </w:p>
    <w:p w14:paraId="20514E17" w14:textId="7CE398A7" w:rsidR="0045224E" w:rsidRDefault="0045224E" w:rsidP="0045224E">
      <w:pPr>
        <w:pStyle w:val="Nadpis2"/>
        <w:rPr>
          <w:rFonts w:eastAsia="ComeniaSerif"/>
        </w:rPr>
      </w:pPr>
      <w:bookmarkStart w:id="40" w:name="_Toc131944830"/>
      <w:r>
        <w:rPr>
          <w:rFonts w:eastAsia="ComeniaSerif"/>
        </w:rPr>
        <w:lastRenderedPageBreak/>
        <w:t>Struktura ukázek</w:t>
      </w:r>
      <w:bookmarkEnd w:id="40"/>
    </w:p>
    <w:p w14:paraId="42644278" w14:textId="12D32E52" w:rsidR="0045224E" w:rsidRDefault="0045224E" w:rsidP="0045224E">
      <w:pPr>
        <w:rPr>
          <w:rFonts w:eastAsia="ComeniaSerif"/>
        </w:rPr>
      </w:pPr>
      <w:r>
        <w:rPr>
          <w:rFonts w:eastAsia="ComeniaSerif"/>
        </w:rPr>
        <w:t xml:space="preserve">Všechny ukázky jsou vypracované jakožto </w:t>
      </w:r>
      <w:r w:rsidR="0016374E">
        <w:rPr>
          <w:rFonts w:eastAsia="ComeniaSerif"/>
        </w:rPr>
        <w:t>J</w:t>
      </w:r>
      <w:r>
        <w:rPr>
          <w:rFonts w:eastAsia="ComeniaSerif"/>
        </w:rPr>
        <w:t>upyter notebooky a mají následující strukturu:</w:t>
      </w:r>
    </w:p>
    <w:p w14:paraId="3AB6F054" w14:textId="1CD8B420" w:rsidR="0045224E" w:rsidRDefault="0045224E" w:rsidP="0045224E">
      <w:pPr>
        <w:pStyle w:val="Odstavecseseznamem"/>
        <w:numPr>
          <w:ilvl w:val="0"/>
          <w:numId w:val="35"/>
        </w:numPr>
        <w:rPr>
          <w:rFonts w:eastAsia="ComeniaSerif"/>
        </w:rPr>
      </w:pPr>
      <w:r w:rsidRPr="0045224E">
        <w:rPr>
          <w:rFonts w:eastAsia="ComeniaSerif"/>
        </w:rPr>
        <w:t>Sekce</w:t>
      </w:r>
      <w:r>
        <w:rPr>
          <w:rFonts w:eastAsia="ComeniaSerif"/>
        </w:rPr>
        <w:t xml:space="preserve"> „Sdílený kód“ </w:t>
      </w:r>
      <w:r w:rsidR="00CF5231">
        <w:rPr>
          <w:rFonts w:eastAsia="ComeniaSerif"/>
        </w:rPr>
        <w:t xml:space="preserve">- </w:t>
      </w:r>
      <w:r>
        <w:rPr>
          <w:rFonts w:eastAsia="ComeniaSerif"/>
        </w:rPr>
        <w:t>kód v této buňce slouží k přípravě dat a implementaci funkcí, které jsou použity ve všech ukázkách.</w:t>
      </w:r>
    </w:p>
    <w:p w14:paraId="0EBD5B4F" w14:textId="59AE4E9D" w:rsidR="0045224E" w:rsidRDefault="0045224E" w:rsidP="0045224E">
      <w:pPr>
        <w:pStyle w:val="Odstavecseseznamem"/>
        <w:numPr>
          <w:ilvl w:val="0"/>
          <w:numId w:val="35"/>
        </w:numPr>
        <w:rPr>
          <w:rFonts w:eastAsia="ComeniaSerif"/>
        </w:rPr>
      </w:pPr>
      <w:r>
        <w:rPr>
          <w:rFonts w:eastAsia="ComeniaSerif"/>
        </w:rPr>
        <w:t>Sekce „Matplotlib“</w:t>
      </w:r>
      <w:r w:rsidR="00CF5231">
        <w:rPr>
          <w:rFonts w:eastAsia="ComeniaSerif"/>
        </w:rPr>
        <w:t xml:space="preserve"> – v této buňce se nachází pouze kód, který je potřebný pro vykreslení grafu v ekosystému Matplotlib</w:t>
      </w:r>
    </w:p>
    <w:p w14:paraId="0F0AC437" w14:textId="34173A5F" w:rsidR="00CF5231" w:rsidRDefault="00CF5231" w:rsidP="0045224E">
      <w:pPr>
        <w:pStyle w:val="Odstavecseseznamem"/>
        <w:numPr>
          <w:ilvl w:val="0"/>
          <w:numId w:val="35"/>
        </w:numPr>
        <w:rPr>
          <w:rFonts w:eastAsia="ComeniaSerif"/>
        </w:rPr>
      </w:pPr>
      <w:r>
        <w:rPr>
          <w:rFonts w:eastAsia="ComeniaSerif"/>
        </w:rPr>
        <w:t>Sekce „Plotly“ – Kód, který lze nalézt v této sekci, se stará o vykreslení pomocí ekosystému Plotly</w:t>
      </w:r>
    </w:p>
    <w:p w14:paraId="7B50E769" w14:textId="7A27232D" w:rsidR="00CF5231" w:rsidRPr="0045224E" w:rsidRDefault="00CF5231" w:rsidP="0045224E">
      <w:pPr>
        <w:pStyle w:val="Odstavecseseznamem"/>
        <w:numPr>
          <w:ilvl w:val="0"/>
          <w:numId w:val="35"/>
        </w:numPr>
        <w:rPr>
          <w:rFonts w:eastAsia="ComeniaSerif"/>
        </w:rPr>
      </w:pPr>
      <w:r>
        <w:rPr>
          <w:rFonts w:eastAsia="ComeniaSerif"/>
        </w:rPr>
        <w:t>Sekce „Vega“ – Implementace vykreslení grafu pomocí ekosystému Vega.</w:t>
      </w:r>
    </w:p>
    <w:p w14:paraId="7E658A20" w14:textId="2CC00942" w:rsidR="001903F9" w:rsidRDefault="00CE3189" w:rsidP="006D3FEB">
      <w:r>
        <w:t>Všechen kód je okomentován</w:t>
      </w:r>
      <w:r w:rsidR="001E3C95">
        <w:t xml:space="preserve">, samotné soubory </w:t>
      </w:r>
      <w:r w:rsidR="0016374E">
        <w:t>J</w:t>
      </w:r>
      <w:r w:rsidR="001E3C95">
        <w:t>upyter notebook</w:t>
      </w:r>
      <w:r w:rsidR="00954EDD">
        <w:t>y</w:t>
      </w:r>
      <w:r w:rsidR="001E3C95">
        <w:t xml:space="preserve"> jsou dostupné jako součást digitální verze práce</w:t>
      </w:r>
      <w:r w:rsidR="00954EDD">
        <w:t xml:space="preserve"> nebo v sekci příloh</w:t>
      </w:r>
      <w:r w:rsidR="004E14A8">
        <w:t xml:space="preserve"> této práce</w:t>
      </w:r>
      <w:r w:rsidR="00954EDD">
        <w:t>.</w:t>
      </w:r>
    </w:p>
    <w:p w14:paraId="3CF370D3" w14:textId="1035C56D" w:rsidR="00506C2B" w:rsidRPr="00506C2B" w:rsidRDefault="001903F9" w:rsidP="00D574A8">
      <w:pPr>
        <w:spacing w:line="240" w:lineRule="auto"/>
        <w:jc w:val="left"/>
      </w:pPr>
      <w:r>
        <w:br w:type="page"/>
      </w:r>
    </w:p>
    <w:p w14:paraId="74C35B96" w14:textId="61BF3857" w:rsidR="00E26A67" w:rsidRDefault="00E26A67" w:rsidP="00E26A67">
      <w:pPr>
        <w:pStyle w:val="Nadpis1"/>
      </w:pPr>
      <w:bookmarkStart w:id="41" w:name="_Toc131944831"/>
      <w:r>
        <w:lastRenderedPageBreak/>
        <w:t>Ukázky a zhodnocení ekosystémů</w:t>
      </w:r>
      <w:bookmarkEnd w:id="41"/>
    </w:p>
    <w:p w14:paraId="7FE15B10" w14:textId="032A866F" w:rsidR="00E26A67" w:rsidRDefault="00E26A67" w:rsidP="00E26A67">
      <w:r>
        <w:t>V jednotlivých částech této kapitoly lze nalézt ukázky vybraných grafů a</w:t>
      </w:r>
      <w:r w:rsidR="008B1C6D">
        <w:t xml:space="preserve"> </w:t>
      </w:r>
      <w:r w:rsidR="006848BC">
        <w:t xml:space="preserve">subjektivní </w:t>
      </w:r>
      <w:r w:rsidR="008B1C6D">
        <w:t>zhodnocení vzájemné náročnosti implementace mezi ekosystémy.</w:t>
      </w:r>
      <w:r w:rsidR="00BA34C2">
        <w:t xml:space="preserve"> Celé notebooky s ukázkami lze najít</w:t>
      </w:r>
      <w:r w:rsidR="00164646">
        <w:t xml:space="preserve"> mezi</w:t>
      </w:r>
      <w:r w:rsidR="00BA34C2">
        <w:t xml:space="preserve"> příloh</w:t>
      </w:r>
      <w:r w:rsidR="00164646">
        <w:t>ami</w:t>
      </w:r>
      <w:r w:rsidR="00BA34C2">
        <w:t>.</w:t>
      </w:r>
    </w:p>
    <w:p w14:paraId="53D7F0B7" w14:textId="7D157FAB" w:rsidR="008B1C6D" w:rsidRDefault="008B1C6D" w:rsidP="008B1C6D">
      <w:pPr>
        <w:pStyle w:val="Nadpis2"/>
      </w:pPr>
      <w:bookmarkStart w:id="42" w:name="_Toc131944832"/>
      <w:r w:rsidRPr="008B1C6D">
        <w:t>Density chart</w:t>
      </w:r>
      <w:bookmarkEnd w:id="42"/>
    </w:p>
    <w:p w14:paraId="2D749A7D" w14:textId="77777777" w:rsidR="00347E33" w:rsidRDefault="008B1C6D" w:rsidP="008B1C6D">
      <w:r w:rsidRPr="008B1C6D">
        <w:t>Density chart</w:t>
      </w:r>
      <w:r>
        <w:t xml:space="preserve"> patří do kategorie distribučních grafů. Cílem grafu je vizualizovat rozložení hodnoty do jedné či více skupin. </w:t>
      </w:r>
      <w:r w:rsidR="00B73AE1">
        <w:t>Rozdíl v náročnosti implementace je zanedbatelný</w:t>
      </w:r>
      <w:r w:rsidR="000235DB">
        <w:t>, jednotlivé ekosystémy přistupují k vykreslení podobně.</w:t>
      </w:r>
      <w:r w:rsidR="000235DB" w:rsidRPr="008B1C6D">
        <w:t xml:space="preserve"> </w:t>
      </w:r>
    </w:p>
    <w:p w14:paraId="4FC037EF" w14:textId="77777777" w:rsidR="008E68BF" w:rsidRDefault="00506C2B" w:rsidP="008E68BF">
      <w:pPr>
        <w:keepNext/>
      </w:pPr>
      <w:r>
        <w:rPr>
          <w:noProof/>
          <w:lang w:val="en-GB" w:eastAsia="ja-JP" w:bidi="ar-SA"/>
        </w:rPr>
        <w:drawing>
          <wp:inline distT="0" distB="0" distL="0" distR="0" wp14:anchorId="7C9F0D2A" wp14:editId="3298F1E5">
            <wp:extent cx="5467209" cy="3152775"/>
            <wp:effectExtent l="0" t="0" r="63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054" cy="3180366"/>
                    </a:xfrm>
                    <a:prstGeom prst="rect">
                      <a:avLst/>
                    </a:prstGeom>
                  </pic:spPr>
                </pic:pic>
              </a:graphicData>
            </a:graphic>
          </wp:inline>
        </w:drawing>
      </w:r>
    </w:p>
    <w:p w14:paraId="3CCFC2A6" w14:textId="01509EBB" w:rsidR="00984A83" w:rsidRDefault="008E68BF" w:rsidP="008E68BF">
      <w:pPr>
        <w:pStyle w:val="Titulek"/>
        <w:jc w:val="both"/>
      </w:pPr>
      <w:bookmarkStart w:id="43" w:name="_Toc131944855"/>
      <w:r>
        <w:t xml:space="preserve">Obr. </w:t>
      </w:r>
      <w:fldSimple w:instr=" SEQ Obr. \* ARABIC ">
        <w:r w:rsidR="004D1B63">
          <w:rPr>
            <w:noProof/>
          </w:rPr>
          <w:t>6</w:t>
        </w:r>
      </w:fldSimple>
      <w:r>
        <w:t xml:space="preserve"> Density chart a implementace</w:t>
      </w:r>
      <w:bookmarkEnd w:id="43"/>
    </w:p>
    <w:p w14:paraId="43D41B73" w14:textId="5AD69DDB" w:rsidR="008E68BF" w:rsidRPr="008E68BF" w:rsidRDefault="008E68BF" w:rsidP="008E68BF">
      <w:bookmarkStart w:id="44" w:name="_Hlk117182679"/>
      <w:r>
        <w:t>Zdroj: vlastní zpracování pomocí Matplotlib</w:t>
      </w:r>
    </w:p>
    <w:bookmarkEnd w:id="44"/>
    <w:p w14:paraId="6CCDE81D" w14:textId="779907DA" w:rsidR="008B1C6D" w:rsidRPr="008B1C6D" w:rsidRDefault="00984A83" w:rsidP="00984A83">
      <w:pPr>
        <w:spacing w:line="240" w:lineRule="auto"/>
        <w:jc w:val="left"/>
      </w:pPr>
      <w:r>
        <w:br w:type="page"/>
      </w:r>
    </w:p>
    <w:p w14:paraId="5506B333" w14:textId="12B57405" w:rsidR="008B1C6D" w:rsidRDefault="009D65A5" w:rsidP="00506C2B">
      <w:pPr>
        <w:pStyle w:val="Nadpis2"/>
      </w:pPr>
      <w:bookmarkStart w:id="45" w:name="_Toc131944833"/>
      <w:r>
        <w:lastRenderedPageBreak/>
        <w:t>Bodový graf</w:t>
      </w:r>
      <w:bookmarkEnd w:id="45"/>
    </w:p>
    <w:p w14:paraId="01ADCA84" w14:textId="4A731F8A" w:rsidR="00506C2B" w:rsidRDefault="009D65A5" w:rsidP="00506C2B">
      <w:r>
        <w:t>Bodový graf</w:t>
      </w:r>
      <w:r w:rsidR="00506C2B">
        <w:t xml:space="preserve"> z kategorie korelačních grafů je používán k zobrazení vztahů mezi dvěma hodnotami, každý bod reprezentuje jednu dvojici hodnot. Rozdíl </w:t>
      </w:r>
      <w:r w:rsidR="00C86979">
        <w:t>v náročnosti implementace je minimální.</w:t>
      </w:r>
    </w:p>
    <w:p w14:paraId="0B43E58C" w14:textId="77777777" w:rsidR="008E68BF" w:rsidRDefault="00984A83" w:rsidP="008E68BF">
      <w:pPr>
        <w:keepNext/>
      </w:pPr>
      <w:r>
        <w:rPr>
          <w:noProof/>
          <w:lang w:val="en-GB" w:eastAsia="ja-JP" w:bidi="ar-SA"/>
        </w:rPr>
        <w:drawing>
          <wp:inline distT="0" distB="0" distL="0" distR="0" wp14:anchorId="723E220E" wp14:editId="4FE5330D">
            <wp:extent cx="4676775" cy="2509503"/>
            <wp:effectExtent l="0" t="0" r="0" b="571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546" cy="2518502"/>
                    </a:xfrm>
                    <a:prstGeom prst="rect">
                      <a:avLst/>
                    </a:prstGeom>
                  </pic:spPr>
                </pic:pic>
              </a:graphicData>
            </a:graphic>
          </wp:inline>
        </w:drawing>
      </w:r>
    </w:p>
    <w:p w14:paraId="680BED32" w14:textId="5E603692" w:rsidR="00984A83" w:rsidRDefault="008E68BF" w:rsidP="008E68BF">
      <w:pPr>
        <w:pStyle w:val="Titulek"/>
        <w:jc w:val="both"/>
      </w:pPr>
      <w:bookmarkStart w:id="46" w:name="_Toc131944856"/>
      <w:r>
        <w:t xml:space="preserve">Obr. </w:t>
      </w:r>
      <w:fldSimple w:instr=" SEQ Obr. \* ARABIC ">
        <w:r w:rsidR="004D1B63">
          <w:rPr>
            <w:noProof/>
          </w:rPr>
          <w:t>7</w:t>
        </w:r>
      </w:fldSimple>
      <w:r>
        <w:t xml:space="preserve"> Bodový graf jeho implementace</w:t>
      </w:r>
      <w:bookmarkEnd w:id="46"/>
    </w:p>
    <w:p w14:paraId="07A723DD" w14:textId="7D286C98" w:rsidR="00D45BEE" w:rsidRPr="008E68BF" w:rsidRDefault="008E68BF" w:rsidP="008E68BF">
      <w:r>
        <w:t>Zdroj: vlastní zpracování pomocí Plotly</w:t>
      </w:r>
    </w:p>
    <w:p w14:paraId="0DB7BBF5" w14:textId="60C34D59" w:rsidR="00984A83" w:rsidRDefault="000B5E6F" w:rsidP="00984A83">
      <w:pPr>
        <w:pStyle w:val="Nadpis2"/>
      </w:pPr>
      <w:bookmarkStart w:id="47" w:name="_Toc131944834"/>
      <w:r>
        <w:t>Sloupcový graf</w:t>
      </w:r>
      <w:bookmarkEnd w:id="47"/>
    </w:p>
    <w:p w14:paraId="3A35BEBE" w14:textId="0117FFED" w:rsidR="00984A83" w:rsidRDefault="000B5E6F" w:rsidP="00984A83">
      <w:r>
        <w:t>Sloupcový graf</w:t>
      </w:r>
      <w:r w:rsidR="00984A83">
        <w:t xml:space="preserve"> je součástí kategorie žebříčků. Slouží k zobrazení vztahu mezi numerickou a </w:t>
      </w:r>
      <w:r w:rsidR="00572D22">
        <w:t>jinou hodnotou. V typickém provedení reprezentuje výška obdélníku numerickou hodnotu. Rozdíl v náročnosti minimální implementace je zanedbatelný.</w:t>
      </w:r>
    </w:p>
    <w:p w14:paraId="281C386F" w14:textId="6E02EBAB" w:rsidR="008E68BF" w:rsidRDefault="0005081C" w:rsidP="008E68BF">
      <w:pPr>
        <w:keepNext/>
      </w:pPr>
      <w:r>
        <w:rPr>
          <w:noProof/>
          <w:lang w:val="en-GB" w:eastAsia="ja-JP" w:bidi="ar-SA"/>
        </w:rPr>
        <w:drawing>
          <wp:inline distT="0" distB="0" distL="0" distR="0" wp14:anchorId="14CC13BB" wp14:editId="253E9030">
            <wp:extent cx="4638675" cy="256111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917" cy="2600444"/>
                    </a:xfrm>
                    <a:prstGeom prst="rect">
                      <a:avLst/>
                    </a:prstGeom>
                  </pic:spPr>
                </pic:pic>
              </a:graphicData>
            </a:graphic>
          </wp:inline>
        </w:drawing>
      </w:r>
    </w:p>
    <w:p w14:paraId="2328F6BE" w14:textId="0DF9D2FA" w:rsidR="00D22F35" w:rsidRDefault="008E68BF" w:rsidP="008E68BF">
      <w:pPr>
        <w:pStyle w:val="Titulek"/>
        <w:jc w:val="both"/>
      </w:pPr>
      <w:bookmarkStart w:id="48" w:name="_Toc131944857"/>
      <w:r>
        <w:t xml:space="preserve">Obr. </w:t>
      </w:r>
      <w:fldSimple w:instr=" SEQ Obr. \* ARABIC ">
        <w:r w:rsidR="004D1B63">
          <w:rPr>
            <w:noProof/>
          </w:rPr>
          <w:t>8</w:t>
        </w:r>
      </w:fldSimple>
      <w:r>
        <w:t xml:space="preserve"> Sloupcový graf a jeho implementace</w:t>
      </w:r>
      <w:bookmarkEnd w:id="48"/>
    </w:p>
    <w:p w14:paraId="19B10B84" w14:textId="78AA8B52" w:rsidR="008E68BF" w:rsidRPr="008E68BF" w:rsidRDefault="008E68BF" w:rsidP="008E68BF">
      <w:r>
        <w:t>Zdroj: vlastní zpracování pomocí Vega</w:t>
      </w:r>
    </w:p>
    <w:p w14:paraId="7129F10C" w14:textId="4F5F1147" w:rsidR="00984A83" w:rsidRDefault="009D65A5" w:rsidP="008A6BC1">
      <w:pPr>
        <w:pStyle w:val="Nadpis2"/>
      </w:pPr>
      <w:bookmarkStart w:id="49" w:name="_Toc131944835"/>
      <w:r>
        <w:lastRenderedPageBreak/>
        <w:t>Výsečový graf</w:t>
      </w:r>
      <w:bookmarkEnd w:id="49"/>
    </w:p>
    <w:p w14:paraId="12EFAE05" w14:textId="10CD09CA" w:rsidR="00B92D05" w:rsidRDefault="009D65A5" w:rsidP="008333E7">
      <w:r>
        <w:t>Výsečový</w:t>
      </w:r>
      <w:r w:rsidR="008333E7">
        <w:t xml:space="preserve"> </w:t>
      </w:r>
      <w:r>
        <w:t>graf</w:t>
      </w:r>
      <w:r w:rsidR="008333E7">
        <w:t xml:space="preserve"> je jeden z nejpoužívanějších grafů, slouží k reprezentaci části z celku. Kruhový „koláč“ je rozdělen na části</w:t>
      </w:r>
      <w:r w:rsidR="008839AC">
        <w:t>(kategorie)</w:t>
      </w:r>
      <w:r w:rsidR="008333E7">
        <w:t xml:space="preserve"> jejichž velikost se liší podle hodnoty kterou mají reprezentovat.</w:t>
      </w:r>
    </w:p>
    <w:p w14:paraId="122E19DD" w14:textId="5D84F5EB" w:rsidR="00B92D05" w:rsidRDefault="008839AC" w:rsidP="008333E7">
      <w:r>
        <w:t>Náročnost i</w:t>
      </w:r>
      <w:r w:rsidR="008333E7">
        <w:t xml:space="preserve">mplementace v ekosystémech Matplotlib a Plotly </w:t>
      </w:r>
      <w:r>
        <w:t xml:space="preserve">je podobná. </w:t>
      </w:r>
    </w:p>
    <w:p w14:paraId="50DB2385" w14:textId="77777777" w:rsidR="00B92D05" w:rsidRDefault="00B92D05" w:rsidP="008333E7"/>
    <w:p w14:paraId="191345B9" w14:textId="12F19F6F" w:rsidR="008333E7" w:rsidRDefault="008839AC" w:rsidP="008333E7">
      <w:r>
        <w:t>Vega vyžaduje instance objektu Color</w:t>
      </w:r>
      <w:r w:rsidR="00BA77E6">
        <w:t xml:space="preserve">, </w:t>
      </w:r>
      <w:r>
        <w:t xml:space="preserve">Theta, </w:t>
      </w:r>
      <w:r w:rsidR="008F513E">
        <w:t>a</w:t>
      </w:r>
      <w:r>
        <w:t xml:space="preserve"> neumí využít index datové sady</w:t>
      </w:r>
      <w:r w:rsidR="008F513E">
        <w:t xml:space="preserve">. Je tedy </w:t>
      </w:r>
      <w:r>
        <w:t>potřeba index zkopírovat do samostatného sloupečku</w:t>
      </w:r>
      <w:r w:rsidR="008F513E">
        <w:t>,</w:t>
      </w:r>
      <w:r>
        <w:t xml:space="preserve"> aby se kategorie zobrazila správně.</w:t>
      </w:r>
      <w:r w:rsidR="008F513E">
        <w:t xml:space="preserve"> Zkopírování sloupečku a vytvoření instancí Color</w:t>
      </w:r>
      <w:r w:rsidR="00F7169C">
        <w:t xml:space="preserve">, </w:t>
      </w:r>
      <w:r w:rsidR="008F513E">
        <w:t>Theta je jednoduché. Avšak při srovnání s ostatními ekosystémy je zde již rozdíl</w:t>
      </w:r>
      <w:r w:rsidR="00AE040B">
        <w:t xml:space="preserve"> v náročnosti</w:t>
      </w:r>
      <w:r w:rsidR="008F513E">
        <w:t>.</w:t>
      </w:r>
    </w:p>
    <w:p w14:paraId="05F7F4A1" w14:textId="77777777" w:rsidR="0005081C" w:rsidRDefault="00A30F67" w:rsidP="0005081C">
      <w:pPr>
        <w:keepNext/>
      </w:pPr>
      <w:r>
        <w:rPr>
          <w:noProof/>
          <w:lang w:val="en-GB" w:eastAsia="ja-JP" w:bidi="ar-SA"/>
        </w:rPr>
        <w:drawing>
          <wp:inline distT="0" distB="0" distL="0" distR="0" wp14:anchorId="49D92D9A" wp14:editId="15CB69EB">
            <wp:extent cx="2047961" cy="29146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4792" cy="2967067"/>
                    </a:xfrm>
                    <a:prstGeom prst="rect">
                      <a:avLst/>
                    </a:prstGeom>
                  </pic:spPr>
                </pic:pic>
              </a:graphicData>
            </a:graphic>
          </wp:inline>
        </w:drawing>
      </w:r>
    </w:p>
    <w:p w14:paraId="6B8FA787" w14:textId="6E9389C3" w:rsidR="009C7175" w:rsidRDefault="0005081C" w:rsidP="0005081C">
      <w:pPr>
        <w:pStyle w:val="Titulek"/>
        <w:jc w:val="both"/>
      </w:pPr>
      <w:bookmarkStart w:id="50" w:name="_Toc131944858"/>
      <w:r>
        <w:t xml:space="preserve">Obr. </w:t>
      </w:r>
      <w:fldSimple w:instr=" SEQ Obr. \* ARABIC ">
        <w:r w:rsidR="004D1B63">
          <w:rPr>
            <w:noProof/>
          </w:rPr>
          <w:t>9</w:t>
        </w:r>
      </w:fldSimple>
      <w:r>
        <w:t xml:space="preserve"> Výseč</w:t>
      </w:r>
      <w:r w:rsidR="00F302BF">
        <w:t>ový graf a implementace</w:t>
      </w:r>
      <w:bookmarkEnd w:id="50"/>
    </w:p>
    <w:p w14:paraId="793BE8CF" w14:textId="3F2E5451" w:rsidR="00A30F67" w:rsidRDefault="00F302BF" w:rsidP="00D45BEE">
      <w:r>
        <w:t>Zdroj: vlastní zpracování pomocí Matplotlib</w:t>
      </w:r>
    </w:p>
    <w:p w14:paraId="6F65774C" w14:textId="548F16D4" w:rsidR="00536210" w:rsidRDefault="00536210">
      <w:pPr>
        <w:spacing w:line="240" w:lineRule="auto"/>
        <w:jc w:val="left"/>
      </w:pPr>
      <w:r>
        <w:br w:type="page"/>
      </w:r>
    </w:p>
    <w:p w14:paraId="5AE58642" w14:textId="372DDECC" w:rsidR="00A30F67" w:rsidRDefault="00A30F67" w:rsidP="00A30F67">
      <w:pPr>
        <w:pStyle w:val="Nadpis2"/>
      </w:pPr>
      <w:bookmarkStart w:id="51" w:name="_Toc131944836"/>
      <w:r>
        <w:lastRenderedPageBreak/>
        <w:t>Choropleth</w:t>
      </w:r>
      <w:bookmarkEnd w:id="51"/>
    </w:p>
    <w:p w14:paraId="32CBD48D" w14:textId="77777777" w:rsidR="00B92D05" w:rsidRDefault="00A30F67" w:rsidP="00A30F67">
      <w:r>
        <w:t xml:space="preserve">Choropleth spadá </w:t>
      </w:r>
      <w:r w:rsidR="00B92D05">
        <w:t>do</w:t>
      </w:r>
      <w:r>
        <w:t xml:space="preserve"> </w:t>
      </w:r>
      <w:r w:rsidR="00B92D05">
        <w:t>kategorie</w:t>
      </w:r>
      <w:r>
        <w:t xml:space="preserve"> map. Graf zbarvuje části mapy podle přiřazené hodnoty. Lze využít například k reprezentaci procentuální nezaměstnanosti </w:t>
      </w:r>
      <w:r w:rsidR="009C7175">
        <w:t>v jednotlivých</w:t>
      </w:r>
      <w:r>
        <w:t xml:space="preserve"> krajích.</w:t>
      </w:r>
      <w:r w:rsidR="00A96217">
        <w:t xml:space="preserve"> U tohoto grafu je již rozdíl v náročnost velmi znatelný. </w:t>
      </w:r>
    </w:p>
    <w:p w14:paraId="1B074377" w14:textId="7D51C1A3" w:rsidR="00B92D05" w:rsidRDefault="00B92D05" w:rsidP="00A30F67">
      <w:r>
        <w:br/>
      </w:r>
      <w:r w:rsidR="009C7175">
        <w:t>Nejsnazší</w:t>
      </w:r>
      <w:r w:rsidR="00A96217">
        <w:t xml:space="preserve"> na implementaci se ukázala Vega. V náročnosti oproti jinému druhu grafu není téměř žádná změna. Společně s Matplotlib využívá </w:t>
      </w:r>
      <w:r w:rsidR="00BB7105">
        <w:t>G</w:t>
      </w:r>
      <w:r w:rsidR="00773EA0">
        <w:t>eopandas–GeoDataFrame</w:t>
      </w:r>
      <w:r w:rsidR="003C0FFD">
        <w:t>.</w:t>
      </w:r>
      <w:r w:rsidR="003C0FFD">
        <w:br/>
        <w:t xml:space="preserve">Matplotlib je v tomto případě implementován pomocí knihovny </w:t>
      </w:r>
      <w:r w:rsidR="00BB7105">
        <w:t>G</w:t>
      </w:r>
      <w:r w:rsidR="003C0FFD">
        <w:t>eoplot, oproti ekosystému Vega vyžaduje více parametrů a využívá specifickou knihovnu</w:t>
      </w:r>
      <w:r>
        <w:t>.</w:t>
      </w:r>
    </w:p>
    <w:p w14:paraId="75C90D3A" w14:textId="18A3852B" w:rsidR="00A30F67" w:rsidRDefault="00B92D05" w:rsidP="00A30F67">
      <w:r>
        <w:br/>
      </w:r>
      <w:r w:rsidR="003C0FFD">
        <w:t>Plotly je v tomto případě nejnáročnější na implementaci</w:t>
      </w:r>
      <w:r w:rsidR="009C7175">
        <w:t>.</w:t>
      </w:r>
      <w:r w:rsidR="003C0FFD">
        <w:t xml:space="preserve"> </w:t>
      </w:r>
      <w:r w:rsidR="009C7175">
        <w:t>I</w:t>
      </w:r>
      <w:r w:rsidR="003C0FFD">
        <w:t>mplementace vyžaduje velké množství parametrů a dalších úprav</w:t>
      </w:r>
      <w:r w:rsidR="009C7175">
        <w:t>. Plotly neumí plně využít GeoDataFrame, je tedy potřeba tvary krajů exportovat jako geojson</w:t>
      </w:r>
      <w:r w:rsidR="004208AE">
        <w:t>,</w:t>
      </w:r>
      <w:r w:rsidR="009C7175">
        <w:t xml:space="preserve"> který poté </w:t>
      </w:r>
      <w:r w:rsidR="00BB7105">
        <w:t>P</w:t>
      </w:r>
      <w:r w:rsidR="009C7175">
        <w:t>lotly již umí využít.</w:t>
      </w:r>
    </w:p>
    <w:p w14:paraId="1E3FE261" w14:textId="77777777" w:rsidR="00D45BEE" w:rsidRDefault="009C7175" w:rsidP="00D45BEE">
      <w:pPr>
        <w:keepNext/>
      </w:pPr>
      <w:r>
        <w:rPr>
          <w:noProof/>
          <w:lang w:val="en-GB" w:eastAsia="ja-JP" w:bidi="ar-SA"/>
        </w:rPr>
        <w:drawing>
          <wp:inline distT="0" distB="0" distL="0" distR="0" wp14:anchorId="258428FD" wp14:editId="457C0D66">
            <wp:extent cx="5792585" cy="28860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6405" cy="2887978"/>
                    </a:xfrm>
                    <a:prstGeom prst="rect">
                      <a:avLst/>
                    </a:prstGeom>
                  </pic:spPr>
                </pic:pic>
              </a:graphicData>
            </a:graphic>
          </wp:inline>
        </w:drawing>
      </w:r>
    </w:p>
    <w:p w14:paraId="72EFB4F0" w14:textId="6A85DB45" w:rsidR="009C7175" w:rsidRDefault="00D45BEE" w:rsidP="00D45BEE">
      <w:pPr>
        <w:pStyle w:val="Titulek"/>
        <w:jc w:val="both"/>
      </w:pPr>
      <w:bookmarkStart w:id="52" w:name="_Toc131944859"/>
      <w:r>
        <w:t xml:space="preserve">Obr. </w:t>
      </w:r>
      <w:fldSimple w:instr=" SEQ Obr. \* ARABIC ">
        <w:r w:rsidR="004D1B63">
          <w:rPr>
            <w:noProof/>
          </w:rPr>
          <w:t>10</w:t>
        </w:r>
      </w:fldSimple>
      <w:r>
        <w:t xml:space="preserve"> Choropleth a implementace</w:t>
      </w:r>
      <w:bookmarkEnd w:id="52"/>
    </w:p>
    <w:p w14:paraId="6C5FA066" w14:textId="03B51090" w:rsidR="00D45BEE" w:rsidRDefault="00D45BEE" w:rsidP="00D45BEE">
      <w:r>
        <w:t>Zdroj: vlastní zpracování pomocí Vega</w:t>
      </w:r>
    </w:p>
    <w:p w14:paraId="54491C35" w14:textId="6C44FE82" w:rsidR="00803376" w:rsidRDefault="00803376">
      <w:pPr>
        <w:spacing w:line="240" w:lineRule="auto"/>
        <w:jc w:val="left"/>
      </w:pPr>
      <w:r>
        <w:br w:type="page"/>
      </w:r>
    </w:p>
    <w:p w14:paraId="1F3D016B" w14:textId="732A800B" w:rsidR="002C475E" w:rsidRDefault="000A74D5" w:rsidP="000A74D5">
      <w:pPr>
        <w:pStyle w:val="Nadpis2"/>
      </w:pPr>
      <w:bookmarkStart w:id="53" w:name="_Toc131944837"/>
      <w:r>
        <w:lastRenderedPageBreak/>
        <w:t>Síť</w:t>
      </w:r>
      <w:bookmarkEnd w:id="53"/>
    </w:p>
    <w:p w14:paraId="57819C51" w14:textId="7B50C103" w:rsidR="00C64F8F" w:rsidRDefault="000A74D5" w:rsidP="000A74D5">
      <w:r>
        <w:t>Síťový graf zobrazuje spojení několika bodů pomocí hran. Rozdíl v náročnosti se ukázal být znatelný.</w:t>
      </w:r>
      <w:r w:rsidR="00803376">
        <w:t xml:space="preserve"> </w:t>
      </w:r>
      <w:r>
        <w:t xml:space="preserve">Matplotlib a Vega </w:t>
      </w:r>
      <w:r w:rsidR="000A137E">
        <w:t xml:space="preserve">jsou náročností velmi podobné. </w:t>
      </w:r>
    </w:p>
    <w:p w14:paraId="0162A868" w14:textId="4526E3FA" w:rsidR="00C64F8F" w:rsidRDefault="000A137E" w:rsidP="000A74D5">
      <w:r>
        <w:t xml:space="preserve">Matplotlib je v tomto případě využíván balíkem </w:t>
      </w:r>
      <w:r w:rsidR="008534F6">
        <w:t>N</w:t>
      </w:r>
      <w:r>
        <w:t>etworkx</w:t>
      </w:r>
      <w:r w:rsidR="004208AE">
        <w:t>,</w:t>
      </w:r>
      <w:r>
        <w:t xml:space="preserve"> který se stará o generaci, zpracování a vizualizaci grafů.</w:t>
      </w:r>
    </w:p>
    <w:p w14:paraId="15568F83" w14:textId="640990F7" w:rsidR="000A137E" w:rsidRDefault="000A137E" w:rsidP="000A74D5">
      <w:r>
        <w:t xml:space="preserve">Vega je využívaná balíkem </w:t>
      </w:r>
      <w:r w:rsidR="00BB7105">
        <w:t>n</w:t>
      </w:r>
      <w:r>
        <w:t xml:space="preserve">x_altair, tento balík umí pracovat s datovými strukturami balíku </w:t>
      </w:r>
      <w:r w:rsidR="00BB7105">
        <w:t>N</w:t>
      </w:r>
      <w:r>
        <w:t>etworkx.</w:t>
      </w:r>
    </w:p>
    <w:p w14:paraId="6741D8CC" w14:textId="77777777" w:rsidR="00C64F8F" w:rsidRDefault="000A137E" w:rsidP="000A74D5">
      <w:r>
        <w:t xml:space="preserve">Plotly nemá </w:t>
      </w:r>
      <w:r w:rsidR="00C64F8F">
        <w:t xml:space="preserve">dle oficiální dokumentace podporu pro tento typ grafu, a je tak potřeba vygenerovat celý graf pomocí čar a bodů. </w:t>
      </w:r>
    </w:p>
    <w:p w14:paraId="3AF0DA5A" w14:textId="77777777" w:rsidR="00D45BEE" w:rsidRDefault="00C64F8F" w:rsidP="00D45BEE">
      <w:pPr>
        <w:keepNext/>
      </w:pPr>
      <w:r>
        <w:rPr>
          <w:noProof/>
          <w:lang w:val="en-GB" w:eastAsia="ja-JP" w:bidi="ar-SA"/>
        </w:rPr>
        <w:drawing>
          <wp:inline distT="0" distB="0" distL="0" distR="0" wp14:anchorId="5A755777" wp14:editId="173DCB23">
            <wp:extent cx="5400040" cy="522224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222240"/>
                    </a:xfrm>
                    <a:prstGeom prst="rect">
                      <a:avLst/>
                    </a:prstGeom>
                  </pic:spPr>
                </pic:pic>
              </a:graphicData>
            </a:graphic>
          </wp:inline>
        </w:drawing>
      </w:r>
    </w:p>
    <w:p w14:paraId="1FAA1B2C" w14:textId="6BADFB46" w:rsidR="000A137E" w:rsidRDefault="00D45BEE" w:rsidP="00D45BEE">
      <w:pPr>
        <w:pStyle w:val="Titulek"/>
        <w:jc w:val="both"/>
      </w:pPr>
      <w:bookmarkStart w:id="54" w:name="_Toc131944860"/>
      <w:r>
        <w:t xml:space="preserve">Obr. </w:t>
      </w:r>
      <w:fldSimple w:instr=" SEQ Obr. \* ARABIC ">
        <w:r w:rsidR="004D1B63">
          <w:rPr>
            <w:noProof/>
          </w:rPr>
          <w:t>11</w:t>
        </w:r>
      </w:fldSimple>
      <w:r>
        <w:t xml:space="preserve"> Síťový graf a implementace</w:t>
      </w:r>
      <w:bookmarkEnd w:id="54"/>
    </w:p>
    <w:p w14:paraId="73523E0B" w14:textId="0E72FB47" w:rsidR="00B470E1" w:rsidRDefault="00D45BEE" w:rsidP="000A74D5">
      <w:r>
        <w:t>Zdroj: vlastní zpracování pomocí Plotly</w:t>
      </w:r>
    </w:p>
    <w:p w14:paraId="1D0544A9" w14:textId="1BC33AA2" w:rsidR="00B470E1" w:rsidRDefault="00B470E1" w:rsidP="00B470E1">
      <w:pPr>
        <w:pStyle w:val="Nadpis2"/>
      </w:pPr>
      <w:bookmarkStart w:id="55" w:name="_Toc131944838"/>
      <w:r>
        <w:lastRenderedPageBreak/>
        <w:t>Dashboard</w:t>
      </w:r>
      <w:bookmarkEnd w:id="55"/>
    </w:p>
    <w:p w14:paraId="322430D9" w14:textId="4FE609A4" w:rsidR="005E4AA5" w:rsidRDefault="00C70A0C" w:rsidP="005E4AA5">
      <w:r>
        <w:t>Ekosystémy Vega a Matplotlib nemají na rozdíl od Plotly vlastní balíček pro tvorbu dashboardu, proto je nutné využít balíček Panel, který se stará o interaktivitu a prezentaci grafů. Z hlediska náročnosti byl</w:t>
      </w:r>
      <w:r w:rsidR="004905C8">
        <w:t>y</w:t>
      </w:r>
      <w:r>
        <w:t xml:space="preserve"> mezi implementacemi značné rozdíly. Celkově nejsnazší na implementaci byl Matplotlib. Knihovna Plotly je náročnější na implementaci</w:t>
      </w:r>
      <w:r w:rsidR="00C44DD7">
        <w:t>,</w:t>
      </w:r>
      <w:r>
        <w:t xml:space="preserve"> </w:t>
      </w:r>
      <w:r w:rsidR="00C44DD7">
        <w:t>ale</w:t>
      </w:r>
      <w:r>
        <w:t xml:space="preserve"> úprava vzhledu a rozložení je příjemnější. Implementace pomocí </w:t>
      </w:r>
      <w:r w:rsidR="004905C8">
        <w:t xml:space="preserve">balíčku </w:t>
      </w:r>
      <w:r>
        <w:t xml:space="preserve">Vega je </w:t>
      </w:r>
      <w:r w:rsidR="004905C8">
        <w:t xml:space="preserve">na počet řádků </w:t>
      </w:r>
      <w:r w:rsidR="00C44DD7">
        <w:t>krátká</w:t>
      </w:r>
      <w:r>
        <w:t>, avšak modifikace</w:t>
      </w:r>
      <w:r w:rsidR="00C44DD7">
        <w:t xml:space="preserve"> rozmístění </w:t>
      </w:r>
      <w:r w:rsidR="004905C8">
        <w:t xml:space="preserve">a </w:t>
      </w:r>
      <w:r w:rsidR="00C44DD7">
        <w:t>vzhledu j</w:t>
      </w:r>
      <w:r w:rsidR="004905C8">
        <w:t xml:space="preserve">sou </w:t>
      </w:r>
      <w:r w:rsidR="00C44DD7">
        <w:t xml:space="preserve">problematické a velmi omezené. </w:t>
      </w:r>
    </w:p>
    <w:p w14:paraId="1B2C4465" w14:textId="77777777" w:rsidR="00983018" w:rsidRDefault="00022274" w:rsidP="00983018">
      <w:pPr>
        <w:keepNext/>
      </w:pPr>
      <w:r w:rsidRPr="00022274">
        <w:rPr>
          <w:noProof/>
        </w:rPr>
        <w:drawing>
          <wp:inline distT="0" distB="0" distL="0" distR="0" wp14:anchorId="1E09212E" wp14:editId="521D48EE">
            <wp:extent cx="5792400" cy="337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2400" cy="3373200"/>
                    </a:xfrm>
                    <a:prstGeom prst="rect">
                      <a:avLst/>
                    </a:prstGeom>
                  </pic:spPr>
                </pic:pic>
              </a:graphicData>
            </a:graphic>
          </wp:inline>
        </w:drawing>
      </w:r>
    </w:p>
    <w:p w14:paraId="470CBE41" w14:textId="05C25600" w:rsidR="00E83909" w:rsidRDefault="00983018" w:rsidP="00983018">
      <w:pPr>
        <w:pStyle w:val="Titulek"/>
        <w:jc w:val="both"/>
      </w:pPr>
      <w:bookmarkStart w:id="56" w:name="_Toc131944861"/>
      <w:r>
        <w:t xml:space="preserve">Obr. </w:t>
      </w:r>
      <w:fldSimple w:instr=" SEQ Obr. \* ARABIC ">
        <w:r w:rsidR="004D1B63">
          <w:rPr>
            <w:noProof/>
          </w:rPr>
          <w:t>12</w:t>
        </w:r>
      </w:fldSimple>
      <w:r>
        <w:t xml:space="preserve"> Dashboard – energie v historii</w:t>
      </w:r>
      <w:bookmarkEnd w:id="56"/>
    </w:p>
    <w:p w14:paraId="68945AD1" w14:textId="5E0B3DC1" w:rsidR="00983018" w:rsidRDefault="00983018" w:rsidP="00983018">
      <w:r>
        <w:t>Zdroj: vlastní zpracování pomocí Matplotlib</w:t>
      </w:r>
    </w:p>
    <w:p w14:paraId="17B8DB54" w14:textId="51998D11" w:rsidR="00803376" w:rsidRPr="00983018" w:rsidRDefault="00803376" w:rsidP="00803376">
      <w:pPr>
        <w:spacing w:line="240" w:lineRule="auto"/>
        <w:jc w:val="left"/>
      </w:pPr>
      <w:r>
        <w:br w:type="page"/>
      </w:r>
    </w:p>
    <w:p w14:paraId="1CC2CA69" w14:textId="4CB52CB7" w:rsidR="005E4AA5" w:rsidRDefault="005E4AA5" w:rsidP="005E4AA5">
      <w:pPr>
        <w:pStyle w:val="Nadpis2"/>
      </w:pPr>
      <w:bookmarkStart w:id="57" w:name="_Toc131944839"/>
      <w:r>
        <w:lastRenderedPageBreak/>
        <w:t>Design</w:t>
      </w:r>
      <w:bookmarkEnd w:id="57"/>
    </w:p>
    <w:p w14:paraId="5442B364" w14:textId="3DC9F9A9" w:rsidR="004B556C" w:rsidRDefault="00E942BD" w:rsidP="006D3FEB">
      <w:r>
        <w:t xml:space="preserve">Vzhled grafu a výběr barev může silně ovlivnit způsob, jakým je graf vnímán. </w:t>
      </w:r>
    </w:p>
    <w:p w14:paraId="087BA289" w14:textId="4E652966" w:rsidR="0099232F" w:rsidRDefault="0099232F" w:rsidP="006D3FEB">
      <w:r>
        <w:t xml:space="preserve">Nejsnazším způsobem, jak změnit vzhled vizualizace jsou styly/témata. Plotly a Matplotlib nabízejí </w:t>
      </w:r>
      <w:r w:rsidR="00CC55AB">
        <w:t>několik předpřipravených témat. Vega bohužel žádnou obdobnou funkcionalitu nemá.</w:t>
      </w:r>
      <w:r w:rsidR="00420B3F">
        <w:t xml:space="preserve"> </w:t>
      </w:r>
    </w:p>
    <w:p w14:paraId="058BF048" w14:textId="77777777" w:rsidR="00CC55AB" w:rsidRDefault="00CC55AB" w:rsidP="00CC55AB">
      <w:pPr>
        <w:keepNext/>
        <w:spacing w:after="200" w:line="276" w:lineRule="auto"/>
        <w:jc w:val="left"/>
      </w:pPr>
      <w:r w:rsidRPr="00CC55AB">
        <w:rPr>
          <w:noProof/>
        </w:rPr>
        <w:drawing>
          <wp:inline distT="0" distB="0" distL="0" distR="0" wp14:anchorId="0103D498" wp14:editId="0AFF836B">
            <wp:extent cx="2724530" cy="1667108"/>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4530" cy="1667108"/>
                    </a:xfrm>
                    <a:prstGeom prst="rect">
                      <a:avLst/>
                    </a:prstGeom>
                  </pic:spPr>
                </pic:pic>
              </a:graphicData>
            </a:graphic>
          </wp:inline>
        </w:drawing>
      </w:r>
    </w:p>
    <w:p w14:paraId="653C6CB3" w14:textId="6950F382" w:rsidR="00CC55AB" w:rsidRDefault="00CC55AB" w:rsidP="00CC55AB">
      <w:pPr>
        <w:pStyle w:val="Titulek"/>
        <w:jc w:val="left"/>
      </w:pPr>
      <w:bookmarkStart w:id="58" w:name="_Toc131944868"/>
      <w:r>
        <w:t xml:space="preserve">Kód </w:t>
      </w:r>
      <w:fldSimple w:instr=" SEQ Kód \* ARABIC ">
        <w:r w:rsidR="004D1B63">
          <w:rPr>
            <w:noProof/>
          </w:rPr>
          <w:t>7</w:t>
        </w:r>
      </w:fldSimple>
      <w:r>
        <w:t xml:space="preserve"> – Nastavení stylu pro Matplotlib a Plotly</w:t>
      </w:r>
      <w:bookmarkEnd w:id="58"/>
    </w:p>
    <w:p w14:paraId="00F9ECE1" w14:textId="4D76F66C" w:rsidR="00E942BD" w:rsidRPr="006C5362" w:rsidRDefault="00E942BD" w:rsidP="006C5362">
      <w:pPr>
        <w:spacing w:line="240" w:lineRule="auto"/>
        <w:jc w:val="left"/>
      </w:pPr>
      <w:r>
        <w:br w:type="page"/>
      </w:r>
    </w:p>
    <w:p w14:paraId="1DE8E869" w14:textId="77777777" w:rsidR="004366F7" w:rsidRDefault="00995861" w:rsidP="0016335D">
      <w:pPr>
        <w:pStyle w:val="Nadpis1"/>
      </w:pPr>
      <w:bookmarkStart w:id="59" w:name="_Toc131944840"/>
      <w:r>
        <w:lastRenderedPageBreak/>
        <w:t>Shrnutí výsledků</w:t>
      </w:r>
      <w:bookmarkEnd w:id="59"/>
    </w:p>
    <w:p w14:paraId="313E01A6" w14:textId="77777777" w:rsidR="00AD5DCF" w:rsidRDefault="00AD5DCF" w:rsidP="00AD5DCF">
      <w:r>
        <w:t xml:space="preserve">Jak již bylo avizováno dříve, cílem práce je poskytnou čtenáři pohled na všechny tři ekosystémy a jejich základní knihovny. Proto se v následujících řádcích nachází stručné zhodnocení každé knihovny. Avšak konečné rozhodnutí o nejlepší knihovně je na samotném čtenáři. </w:t>
      </w:r>
    </w:p>
    <w:p w14:paraId="7CD22020" w14:textId="5F49AD01" w:rsidR="00AD5DCF" w:rsidRDefault="00AD5DCF" w:rsidP="00AD5DCF">
      <w:r>
        <w:t>Všechny srovnávané ekosystémy</w:t>
      </w:r>
      <w:r w:rsidR="00A726BE">
        <w:t xml:space="preserve"> jsou implementovány open-source knihovnami. Tyto knihovny jsou nadále rozšiřovány a využívány početnou základnou uživatel.</w:t>
      </w:r>
    </w:p>
    <w:p w14:paraId="5499ABD3" w14:textId="77777777" w:rsidR="00AD5DCF" w:rsidRDefault="00AD5DCF" w:rsidP="00AD5DCF"/>
    <w:p w14:paraId="3EB5304C" w14:textId="7569573C" w:rsidR="00AD5DCF" w:rsidRDefault="00AD5DCF" w:rsidP="00AD5DCF">
      <w:pPr>
        <w:pStyle w:val="Nadpis2"/>
      </w:pPr>
      <w:bookmarkStart w:id="60" w:name="_Toc131944841"/>
      <w:r>
        <w:t>Matplotlib</w:t>
      </w:r>
      <w:bookmarkEnd w:id="60"/>
    </w:p>
    <w:p w14:paraId="65449F97" w14:textId="39664E19" w:rsidR="00D22AB1" w:rsidRPr="00D22AB1" w:rsidRDefault="00D22AB1" w:rsidP="00D22AB1">
      <w:r>
        <w:t>Nejstarší z ekosystémů a zároveň nejdéle ve vývoji. V současné době udržovaný komunitou jako open-source knihovna. Využitím knihoven Seaborn a Bokeh lze snadno rozšířit vizualizační možnosti.</w:t>
      </w:r>
    </w:p>
    <w:p w14:paraId="479B8E73" w14:textId="26619C37" w:rsidR="00AD5DCF" w:rsidRDefault="00AD5DCF" w:rsidP="00AD5DCF"/>
    <w:p w14:paraId="09B2A64D" w14:textId="24CEDE37" w:rsidR="00AD5DCF" w:rsidRDefault="00AD5DCF" w:rsidP="00AD5DCF">
      <w:pPr>
        <w:pStyle w:val="Nadpis2"/>
      </w:pPr>
      <w:bookmarkStart w:id="61" w:name="_Toc131944842"/>
      <w:r>
        <w:t>Plotly</w:t>
      </w:r>
      <w:bookmarkEnd w:id="61"/>
    </w:p>
    <w:p w14:paraId="2F2FA23F" w14:textId="3378C9E2" w:rsidR="00D22AB1" w:rsidRPr="00D22AB1" w:rsidRDefault="00D22AB1" w:rsidP="00D22AB1">
      <w:r>
        <w:t xml:space="preserve">V některých případech </w:t>
      </w:r>
      <w:r w:rsidR="005163BD">
        <w:t>je knihovna</w:t>
      </w:r>
      <w:r w:rsidR="00FB7A41">
        <w:t xml:space="preserve"> </w:t>
      </w:r>
      <w:r>
        <w:t>náročn</w:t>
      </w:r>
      <w:r w:rsidR="00FB7A41">
        <w:t>ější</w:t>
      </w:r>
      <w:r>
        <w:t xml:space="preserve"> na implementaci</w:t>
      </w:r>
      <w:r w:rsidR="00760BB8">
        <w:t>,</w:t>
      </w:r>
      <w:r>
        <w:t xml:space="preserve"> než ostatní ekosystémy</w:t>
      </w:r>
      <w:r w:rsidR="005163BD">
        <w:t>, ale po vizuální stránce poskytuje subjektivně nejlepší výsledky. Až na některé specifické případy, lze díky knihovnám Plotly Express, Plotly Graph Objects a Dash snadno vytvářet interaktivní dashboard vizualizace. Mezi konkrétní problémové případy patří vizualizace mapy nebo síťového grafu.</w:t>
      </w:r>
    </w:p>
    <w:p w14:paraId="5FB96F26" w14:textId="67E9EEE7" w:rsidR="00AD5DCF" w:rsidRDefault="00AD5DCF" w:rsidP="00AD5DCF"/>
    <w:p w14:paraId="147EF58D" w14:textId="6834F674" w:rsidR="00AD5DCF" w:rsidRDefault="00AD5DCF" w:rsidP="00AD5DCF">
      <w:pPr>
        <w:pStyle w:val="Nadpis2"/>
      </w:pPr>
      <w:bookmarkStart w:id="62" w:name="_Toc131944843"/>
      <w:r>
        <w:t>Vega</w:t>
      </w:r>
      <w:bookmarkEnd w:id="62"/>
    </w:p>
    <w:p w14:paraId="72281B8A" w14:textId="139F43A4" w:rsidR="00AD5DCF" w:rsidRDefault="009802E4" w:rsidP="00AD5DCF">
      <w:r>
        <w:t>Ekosystém Vega je svým způsobem outsider</w:t>
      </w:r>
      <w:r w:rsidR="009B6312">
        <w:t>, a jeho popularita je značně nižší. Své nedostatky kompenzuje náročností implementace, která je velice jednoduchá.</w:t>
      </w:r>
    </w:p>
    <w:p w14:paraId="6F509C54" w14:textId="0C484279" w:rsidR="00E92644" w:rsidRDefault="001A16B1" w:rsidP="00AD5DCF">
      <w:r>
        <w:t>Pokročilé a i</w:t>
      </w:r>
      <w:r w:rsidR="00E92644">
        <w:t xml:space="preserve">nteraktivní vizualizace jsou bohužel </w:t>
      </w:r>
      <w:r w:rsidR="003709B5">
        <w:t xml:space="preserve">dosti </w:t>
      </w:r>
      <w:r w:rsidR="00E92644">
        <w:t>problémové.</w:t>
      </w:r>
    </w:p>
    <w:p w14:paraId="0B28B8E6" w14:textId="24275EA4" w:rsidR="004366F7" w:rsidRDefault="004366F7" w:rsidP="00294A75">
      <w:pPr>
        <w:rPr>
          <w:rFonts w:ascii="Arial" w:hAnsi="Arial"/>
          <w:b/>
          <w:bCs/>
          <w:kern w:val="32"/>
          <w:sz w:val="32"/>
          <w:szCs w:val="32"/>
        </w:rPr>
      </w:pPr>
      <w:r>
        <w:br w:type="page"/>
      </w:r>
    </w:p>
    <w:p w14:paraId="3449FE3C" w14:textId="77777777" w:rsidR="004366F7" w:rsidRDefault="004366F7" w:rsidP="0016335D">
      <w:pPr>
        <w:pStyle w:val="Nadpis1"/>
      </w:pPr>
      <w:bookmarkStart w:id="63" w:name="_Toc131944844"/>
      <w:r>
        <w:lastRenderedPageBreak/>
        <w:t>Závěry a doporučení</w:t>
      </w:r>
      <w:bookmarkEnd w:id="63"/>
    </w:p>
    <w:p w14:paraId="2E1C313C" w14:textId="77777777" w:rsidR="00417F3B" w:rsidRDefault="00417F3B" w:rsidP="00294A75">
      <w:r>
        <w:t xml:space="preserve">V této práci byly představeny, porovnány a implementovány ukázky tří ekosystémů pro vizualizaci dat v jazyce Python. </w:t>
      </w:r>
    </w:p>
    <w:p w14:paraId="1CF8366B" w14:textId="3C413F0A" w:rsidR="00417F3B" w:rsidRDefault="00417F3B" w:rsidP="00294A75">
      <w:r>
        <w:t xml:space="preserve">V budoucnu by bylo možné práci rozšířit o další ekosystémy a implementace grafů dle jiného řazení. </w:t>
      </w:r>
    </w:p>
    <w:p w14:paraId="02C827C6" w14:textId="77777777" w:rsidR="00417F3B" w:rsidRDefault="00417F3B" w:rsidP="00294A75"/>
    <w:p w14:paraId="618B5D27" w14:textId="77777777" w:rsidR="00995861" w:rsidRDefault="00995861">
      <w:pPr>
        <w:spacing w:line="240" w:lineRule="auto"/>
        <w:jc w:val="left"/>
        <w:rPr>
          <w:rFonts w:ascii="Arial" w:hAnsi="Arial"/>
          <w:b/>
          <w:bCs/>
          <w:kern w:val="32"/>
          <w:sz w:val="32"/>
          <w:szCs w:val="32"/>
        </w:rPr>
      </w:pPr>
      <w:r>
        <w:br w:type="page"/>
      </w:r>
    </w:p>
    <w:p w14:paraId="1875353C" w14:textId="3D898270" w:rsidR="00224CDC" w:rsidRPr="00224CDC" w:rsidRDefault="00350D9A" w:rsidP="00224CDC">
      <w:pPr>
        <w:pStyle w:val="Nadpis1"/>
      </w:pPr>
      <w:bookmarkStart w:id="64" w:name="_Toc131944845"/>
      <w:r>
        <w:lastRenderedPageBreak/>
        <w:t>Zdroje</w:t>
      </w:r>
      <w:r w:rsidR="008C10D6">
        <w:t xml:space="preserve"> a literatura</w:t>
      </w:r>
      <w:bookmarkEnd w:id="64"/>
    </w:p>
    <w:p w14:paraId="5EA3865B" w14:textId="77777777" w:rsidR="0039597E" w:rsidRDefault="004674C4" w:rsidP="0039597E">
      <w:pPr>
        <w:pStyle w:val="Bezmezer"/>
        <w:numPr>
          <w:ilvl w:val="0"/>
          <w:numId w:val="29"/>
        </w:numPr>
        <w:rPr>
          <w:rFonts w:ascii="Times New Roman" w:hAnsi="Times New Roman"/>
          <w:lang w:eastAsia="cs-CZ" w:bidi="ar-SA"/>
        </w:rPr>
      </w:pPr>
      <w:r w:rsidRPr="005652B4">
        <w:rPr>
          <w:rFonts w:ascii="Times New Roman" w:hAnsi="Times New Roman"/>
          <w:lang w:eastAsia="cs-CZ" w:bidi="ar-SA"/>
        </w:rPr>
        <w:t>VANDERPLAS, Jake. Python Data Science Handbook</w:t>
      </w:r>
      <w:r w:rsidR="0039597E">
        <w:rPr>
          <w:rFonts w:ascii="Times New Roman" w:hAnsi="Times New Roman"/>
          <w:lang w:eastAsia="cs-CZ" w:bidi="ar-SA"/>
        </w:rPr>
        <w:t xml:space="preserve"> [online]. </w:t>
      </w:r>
    </w:p>
    <w:p w14:paraId="41EC8C4D" w14:textId="78EFD427" w:rsidR="004674C4" w:rsidRPr="000E4A40" w:rsidRDefault="0039597E" w:rsidP="00E20DC6">
      <w:pPr>
        <w:pStyle w:val="Bezmezer"/>
        <w:ind w:left="737"/>
        <w:rPr>
          <w:rFonts w:ascii="Times New Roman" w:hAnsi="Times New Roman"/>
          <w:color w:val="404040" w:themeColor="text1" w:themeTint="BF"/>
          <w:lang w:eastAsia="cs-CZ" w:bidi="ar-SA"/>
        </w:rPr>
      </w:pPr>
      <w:r>
        <w:rPr>
          <w:rStyle w:val="Hypertextovodkaz"/>
          <w:rFonts w:ascii="Times New Roman" w:hAnsi="Times New Roman"/>
          <w:color w:val="auto"/>
          <w:u w:val="none"/>
          <w:lang w:eastAsia="cs-CZ" w:bidi="ar-SA"/>
        </w:rPr>
        <w:t>[cit. 10.12.2022].</w:t>
      </w:r>
      <w:r w:rsidR="00E20DC6">
        <w:rPr>
          <w:rFonts w:ascii="Times New Roman" w:hAnsi="Times New Roman"/>
          <w:lang w:eastAsia="cs-CZ" w:bidi="ar-SA"/>
        </w:rPr>
        <w:t xml:space="preserve"> </w:t>
      </w:r>
      <w:r w:rsidR="00E20DC6">
        <w:rPr>
          <w:rFonts w:ascii="Times New Roman" w:hAnsi="Times New Roman"/>
          <w:lang w:eastAsia="cs-CZ" w:bidi="ar-SA"/>
        </w:rPr>
        <w:br/>
      </w:r>
      <w:r>
        <w:rPr>
          <w:rFonts w:ascii="Times New Roman" w:hAnsi="Times New Roman"/>
          <w:lang w:eastAsia="cs-CZ" w:bidi="ar-SA"/>
        </w:rPr>
        <w:t>Dostupné z:</w:t>
      </w:r>
      <w:r w:rsidR="004674C4" w:rsidRPr="005652B4">
        <w:rPr>
          <w:rFonts w:ascii="Times New Roman" w:hAnsi="Times New Roman"/>
          <w:lang w:eastAsia="cs-CZ" w:bidi="ar-SA"/>
        </w:rPr>
        <w:t> </w:t>
      </w:r>
      <w:hyperlink r:id="rId31" w:history="1">
        <w:r w:rsidR="00E20DC6" w:rsidRPr="000E4A40">
          <w:rPr>
            <w:rStyle w:val="Hypertextovodkaz"/>
            <w:rFonts w:ascii="Times New Roman" w:hAnsi="Times New Roman"/>
            <w:color w:val="404040" w:themeColor="text1" w:themeTint="BF"/>
            <w:lang w:eastAsia="cs-CZ" w:bidi="ar-SA"/>
          </w:rPr>
          <w:t>https://jakevdp.github.io/PythonDataScienceHandbook/</w:t>
        </w:r>
      </w:hyperlink>
    </w:p>
    <w:p w14:paraId="0D162556" w14:textId="19484DE2" w:rsidR="004674C4" w:rsidRPr="005652B4" w:rsidRDefault="004674C4" w:rsidP="004674C4">
      <w:pPr>
        <w:pStyle w:val="Bezmezer"/>
        <w:numPr>
          <w:ilvl w:val="0"/>
          <w:numId w:val="29"/>
        </w:numPr>
        <w:rPr>
          <w:rFonts w:ascii="Times New Roman" w:hAnsi="Times New Roman"/>
          <w:lang w:eastAsia="cs-CZ" w:bidi="ar-SA"/>
        </w:rPr>
      </w:pPr>
      <w:r w:rsidRPr="005652B4">
        <w:rPr>
          <w:rFonts w:ascii="Times New Roman" w:hAnsi="Times New Roman"/>
          <w:lang w:eastAsia="cs-CZ" w:bidi="ar-SA"/>
        </w:rPr>
        <w:t>YAU, Nathan</w:t>
      </w:r>
      <w:r w:rsidR="00E20DC6">
        <w:rPr>
          <w:rFonts w:ascii="Times New Roman" w:hAnsi="Times New Roman"/>
          <w:lang w:eastAsia="cs-CZ" w:bidi="ar-SA"/>
        </w:rPr>
        <w:t>.</w:t>
      </w:r>
      <w:r w:rsidRPr="005652B4">
        <w:rPr>
          <w:rFonts w:ascii="Times New Roman" w:hAnsi="Times New Roman"/>
          <w:lang w:eastAsia="cs-CZ" w:bidi="ar-SA"/>
        </w:rPr>
        <w:t> Visualize This: The Flowing</w:t>
      </w:r>
      <w:r w:rsidR="00CF5231" w:rsidRPr="005652B4">
        <w:rPr>
          <w:rFonts w:ascii="Times New Roman" w:hAnsi="Times New Roman"/>
          <w:lang w:eastAsia="cs-CZ" w:bidi="ar-SA"/>
        </w:rPr>
        <w:t xml:space="preserve"> </w:t>
      </w:r>
      <w:r w:rsidRPr="005652B4">
        <w:rPr>
          <w:rFonts w:ascii="Times New Roman" w:hAnsi="Times New Roman"/>
          <w:lang w:eastAsia="cs-CZ" w:bidi="ar-SA"/>
        </w:rPr>
        <w:t>Data Guide to Design, Visualization, and Statistics</w:t>
      </w:r>
      <w:r w:rsidR="003E017E">
        <w:rPr>
          <w:rFonts w:ascii="Times New Roman" w:hAnsi="Times New Roman"/>
          <w:lang w:eastAsia="cs-CZ" w:bidi="ar-SA"/>
        </w:rPr>
        <w:t>.</w:t>
      </w:r>
      <w:r w:rsidR="009B6B7B">
        <w:rPr>
          <w:rFonts w:ascii="Times New Roman" w:hAnsi="Times New Roman"/>
          <w:lang w:eastAsia="cs-CZ" w:bidi="ar-SA"/>
        </w:rPr>
        <w:t xml:space="preserve"> vyd. </w:t>
      </w:r>
      <w:r w:rsidR="009B6B7B" w:rsidRPr="009B6B7B">
        <w:rPr>
          <w:rFonts w:ascii="Times New Roman" w:hAnsi="Times New Roman"/>
          <w:lang w:eastAsia="cs-CZ" w:bidi="ar-SA"/>
        </w:rPr>
        <w:t>Wiley Publishing</w:t>
      </w:r>
      <w:r w:rsidR="00271306">
        <w:rPr>
          <w:rFonts w:ascii="Times New Roman" w:hAnsi="Times New Roman"/>
          <w:lang w:eastAsia="cs-CZ" w:bidi="ar-SA"/>
        </w:rPr>
        <w:t xml:space="preserve"> inc.</w:t>
      </w:r>
      <w:r w:rsidR="009B6B7B">
        <w:rPr>
          <w:rFonts w:ascii="Times New Roman" w:hAnsi="Times New Roman"/>
          <w:lang w:eastAsia="cs-CZ" w:bidi="ar-SA"/>
        </w:rPr>
        <w:t>,</w:t>
      </w:r>
      <w:r w:rsidR="00271306">
        <w:rPr>
          <w:rFonts w:ascii="Times New Roman" w:hAnsi="Times New Roman"/>
          <w:lang w:eastAsia="cs-CZ" w:bidi="ar-SA"/>
        </w:rPr>
        <w:t xml:space="preserve"> 2011.</w:t>
      </w:r>
      <w:r w:rsidR="009B6B7B">
        <w:rPr>
          <w:rFonts w:ascii="Times New Roman" w:hAnsi="Times New Roman"/>
          <w:lang w:eastAsia="cs-CZ" w:bidi="ar-SA"/>
        </w:rPr>
        <w:t xml:space="preserve"> </w:t>
      </w:r>
      <w:r w:rsidR="00271306">
        <w:rPr>
          <w:rFonts w:ascii="Times New Roman" w:hAnsi="Times New Roman"/>
          <w:lang w:eastAsia="cs-CZ" w:bidi="ar-SA"/>
        </w:rPr>
        <w:br/>
      </w:r>
      <w:r w:rsidRPr="005652B4">
        <w:rPr>
          <w:rFonts w:ascii="Times New Roman" w:hAnsi="Times New Roman"/>
          <w:lang w:eastAsia="cs-CZ" w:bidi="ar-SA"/>
        </w:rPr>
        <w:t>ISBN</w:t>
      </w:r>
      <w:r w:rsidR="009B6B7B">
        <w:rPr>
          <w:rFonts w:ascii="Times New Roman" w:hAnsi="Times New Roman"/>
          <w:lang w:eastAsia="cs-CZ" w:bidi="ar-SA"/>
        </w:rPr>
        <w:t xml:space="preserve"> </w:t>
      </w:r>
      <w:r w:rsidR="009B6B7B" w:rsidRPr="009B6B7B">
        <w:rPr>
          <w:rFonts w:ascii="Times New Roman" w:hAnsi="Times New Roman"/>
          <w:lang w:eastAsia="cs-CZ" w:bidi="ar-SA"/>
        </w:rPr>
        <w:t>978-1-118-14024-6</w:t>
      </w:r>
    </w:p>
    <w:p w14:paraId="122FDB4E" w14:textId="022ADF81" w:rsidR="00312BC7" w:rsidRPr="000E4A40" w:rsidRDefault="004674C4" w:rsidP="00312BC7">
      <w:pPr>
        <w:pStyle w:val="Bezmezer"/>
        <w:numPr>
          <w:ilvl w:val="0"/>
          <w:numId w:val="29"/>
        </w:numPr>
        <w:rPr>
          <w:rFonts w:ascii="Times New Roman" w:hAnsi="Times New Roman"/>
          <w:color w:val="404040" w:themeColor="text1" w:themeTint="BF"/>
          <w:lang w:eastAsia="cs-CZ" w:bidi="ar-SA"/>
        </w:rPr>
      </w:pPr>
      <w:r w:rsidRPr="005652B4">
        <w:rPr>
          <w:rFonts w:ascii="Times New Roman" w:hAnsi="Times New Roman"/>
          <w:lang w:eastAsia="cs-CZ" w:bidi="ar-SA"/>
        </w:rPr>
        <w:t>Python graph gallery</w:t>
      </w:r>
      <w:r w:rsidR="00E20DC6">
        <w:rPr>
          <w:rFonts w:ascii="Times New Roman" w:hAnsi="Times New Roman"/>
          <w:lang w:eastAsia="cs-CZ" w:bidi="ar-SA"/>
        </w:rPr>
        <w:t>.</w:t>
      </w:r>
      <w:r w:rsidR="00FA64BC">
        <w:rPr>
          <w:rFonts w:ascii="Times New Roman" w:hAnsi="Times New Roman"/>
          <w:lang w:eastAsia="cs-CZ" w:bidi="ar-SA"/>
        </w:rPr>
        <w:t xml:space="preserve"> </w:t>
      </w:r>
      <w:r w:rsidR="00FA64BC">
        <w:rPr>
          <w:rFonts w:ascii="Times New Roman" w:hAnsi="Times New Roman"/>
        </w:rPr>
        <w:t>[online].</w:t>
      </w:r>
      <w:r w:rsidR="00E20DC6">
        <w:rPr>
          <w:rFonts w:ascii="Times New Roman" w:hAnsi="Times New Roman"/>
          <w:lang w:eastAsia="cs-CZ" w:bidi="ar-SA"/>
        </w:rPr>
        <w:t xml:space="preserve"> </w:t>
      </w:r>
      <w:r w:rsidR="00E20DC6">
        <w:rPr>
          <w:rStyle w:val="Hypertextovodkaz"/>
          <w:rFonts w:ascii="Times New Roman" w:hAnsi="Times New Roman"/>
          <w:color w:val="auto"/>
          <w:u w:val="none"/>
          <w:lang w:eastAsia="cs-CZ" w:bidi="ar-SA"/>
        </w:rPr>
        <w:t>[cit. 18.12.2022].</w:t>
      </w:r>
      <w:r w:rsidR="00E20DC6">
        <w:rPr>
          <w:rStyle w:val="Hypertextovodkaz"/>
          <w:rFonts w:ascii="Times New Roman" w:hAnsi="Times New Roman"/>
          <w:color w:val="auto"/>
          <w:u w:val="none"/>
          <w:lang w:eastAsia="cs-CZ" w:bidi="ar-SA"/>
        </w:rPr>
        <w:br/>
      </w:r>
      <w:r w:rsidR="00E20DC6">
        <w:rPr>
          <w:rFonts w:ascii="Times New Roman" w:hAnsi="Times New Roman"/>
          <w:lang w:eastAsia="cs-CZ" w:bidi="ar-SA"/>
        </w:rPr>
        <w:t xml:space="preserve">Dostupné z: </w:t>
      </w:r>
      <w:hyperlink r:id="rId32" w:history="1">
        <w:r w:rsidR="00E20DC6" w:rsidRPr="000E4A40">
          <w:rPr>
            <w:rStyle w:val="Hypertextovodkaz"/>
            <w:rFonts w:ascii="Times New Roman" w:hAnsi="Times New Roman"/>
            <w:color w:val="404040" w:themeColor="text1" w:themeTint="BF"/>
            <w:lang w:eastAsia="cs-CZ" w:bidi="ar-SA"/>
          </w:rPr>
          <w:t>https://www.python-graph-gallery.com/</w:t>
        </w:r>
      </w:hyperlink>
    </w:p>
    <w:p w14:paraId="47E378CA" w14:textId="6A7D8C58" w:rsidR="007A2D8C" w:rsidRPr="005652B4" w:rsidRDefault="00312BC7" w:rsidP="007A2D8C">
      <w:pPr>
        <w:pStyle w:val="Bezmezer"/>
        <w:numPr>
          <w:ilvl w:val="0"/>
          <w:numId w:val="29"/>
        </w:numPr>
        <w:rPr>
          <w:rFonts w:ascii="Times New Roman" w:hAnsi="Times New Roman"/>
          <w:color w:val="000000" w:themeColor="text1"/>
        </w:rPr>
      </w:pPr>
      <w:r w:rsidRPr="005652B4">
        <w:rPr>
          <w:rFonts w:ascii="Times New Roman" w:hAnsi="Times New Roman"/>
        </w:rPr>
        <w:t>Matplotlib documentation</w:t>
      </w:r>
      <w:r w:rsidR="00E20DC6">
        <w:rPr>
          <w:rFonts w:ascii="Times New Roman" w:hAnsi="Times New Roman"/>
        </w:rPr>
        <w:t>.</w:t>
      </w:r>
      <w:r w:rsidR="00FA64BC">
        <w:rPr>
          <w:rFonts w:ascii="Times New Roman" w:hAnsi="Times New Roman"/>
        </w:rPr>
        <w:t xml:space="preserve"> </w:t>
      </w:r>
      <w:bookmarkStart w:id="65" w:name="_Hlk131949914"/>
      <w:r w:rsidR="00FA64BC">
        <w:rPr>
          <w:rFonts w:ascii="Times New Roman" w:hAnsi="Times New Roman"/>
        </w:rPr>
        <w:t>[online].</w:t>
      </w:r>
      <w:r w:rsidR="00E20DC6">
        <w:rPr>
          <w:rFonts w:ascii="Times New Roman" w:hAnsi="Times New Roman"/>
        </w:rPr>
        <w:t xml:space="preserve"> </w:t>
      </w:r>
      <w:bookmarkEnd w:id="65"/>
      <w:r w:rsidR="00E20DC6">
        <w:rPr>
          <w:rStyle w:val="Hypertextovodkaz"/>
          <w:rFonts w:ascii="Times New Roman" w:hAnsi="Times New Roman"/>
          <w:color w:val="auto"/>
          <w:u w:val="none"/>
        </w:rPr>
        <w:t>[cit. 5.11.2022].</w:t>
      </w:r>
      <w:r w:rsidR="00E20DC6">
        <w:rPr>
          <w:rFonts w:ascii="Times New Roman" w:hAnsi="Times New Roman"/>
        </w:rPr>
        <w:br/>
        <w:t xml:space="preserve">Dostupné z: </w:t>
      </w:r>
      <w:hyperlink r:id="rId33" w:history="1">
        <w:r w:rsidR="00E20DC6" w:rsidRPr="000E4A40">
          <w:rPr>
            <w:rStyle w:val="Hypertextovodkaz"/>
            <w:rFonts w:ascii="Times New Roman" w:hAnsi="Times New Roman"/>
            <w:color w:val="404040" w:themeColor="text1" w:themeTint="BF"/>
          </w:rPr>
          <w:t>https://matplotlib.org/stable/index.html</w:t>
        </w:r>
      </w:hyperlink>
      <w:r w:rsidR="008816F2" w:rsidRPr="000E4A40">
        <w:rPr>
          <w:rStyle w:val="Hypertextovodkaz"/>
          <w:rFonts w:ascii="Times New Roman" w:hAnsi="Times New Roman"/>
          <w:color w:val="404040" w:themeColor="text1" w:themeTint="BF"/>
        </w:rPr>
        <w:t xml:space="preserve"> </w:t>
      </w:r>
    </w:p>
    <w:p w14:paraId="75471D5A" w14:textId="12A8522D" w:rsidR="00312BC7" w:rsidRPr="005652B4" w:rsidRDefault="00312BC7"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API reference for plotly</w:t>
      </w:r>
      <w:r w:rsidR="00E20DC6">
        <w:rPr>
          <w:rFonts w:ascii="Times New Roman" w:hAnsi="Times New Roman"/>
          <w:color w:val="000000" w:themeColor="text1"/>
        </w:rPr>
        <w:t xml:space="preserve">. </w:t>
      </w:r>
      <w:r w:rsidR="007F446D">
        <w:rPr>
          <w:rFonts w:ascii="Times New Roman" w:hAnsi="Times New Roman"/>
          <w:color w:val="000000" w:themeColor="text1"/>
        </w:rPr>
        <w:t xml:space="preserve">[online]. </w:t>
      </w:r>
      <w:r w:rsidR="00E20DC6">
        <w:rPr>
          <w:rStyle w:val="Hypertextovodkaz"/>
          <w:rFonts w:ascii="Times New Roman" w:hAnsi="Times New Roman"/>
          <w:color w:val="auto"/>
          <w:u w:val="none"/>
        </w:rPr>
        <w:t xml:space="preserve">[cit. </w:t>
      </w:r>
      <w:r w:rsidR="00E20DC6" w:rsidRPr="00D97D42">
        <w:rPr>
          <w:rStyle w:val="Hypertextovodkaz"/>
          <w:rFonts w:ascii="Times New Roman" w:hAnsi="Times New Roman"/>
          <w:color w:val="auto"/>
          <w:u w:val="none"/>
        </w:rPr>
        <w:t>8.11.2022</w:t>
      </w:r>
      <w:r w:rsidR="00E20DC6">
        <w:rPr>
          <w:rStyle w:val="Hypertextovodkaz"/>
          <w:rFonts w:ascii="Times New Roman" w:hAnsi="Times New Roman"/>
          <w:color w:val="auto"/>
          <w:u w:val="none"/>
        </w:rPr>
        <w:t>].</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34" w:history="1">
        <w:r w:rsidRPr="005652B4">
          <w:rPr>
            <w:rStyle w:val="Hypertextovodkaz"/>
            <w:rFonts w:ascii="Times New Roman" w:hAnsi="Times New Roman"/>
            <w:color w:val="404040" w:themeColor="text1" w:themeTint="BF"/>
          </w:rPr>
          <w:t>https://plotly.com/python-api-reference/</w:t>
        </w:r>
      </w:hyperlink>
      <w:r w:rsidR="00D97D42">
        <w:rPr>
          <w:rStyle w:val="Hypertextovodkaz"/>
          <w:rFonts w:ascii="Times New Roman" w:hAnsi="Times New Roman"/>
          <w:color w:val="auto"/>
          <w:u w:val="none"/>
        </w:rPr>
        <w:t xml:space="preserve"> </w:t>
      </w:r>
    </w:p>
    <w:p w14:paraId="3011FEB9" w14:textId="131887A4" w:rsidR="00E05841" w:rsidRPr="005652B4" w:rsidRDefault="00312BC7" w:rsidP="007A2D8C">
      <w:pPr>
        <w:pStyle w:val="Bezmezer"/>
        <w:numPr>
          <w:ilvl w:val="0"/>
          <w:numId w:val="29"/>
        </w:numPr>
        <w:rPr>
          <w:rStyle w:val="Hypertextovodkaz"/>
          <w:rFonts w:ascii="Times New Roman" w:hAnsi="Times New Roman"/>
          <w:color w:val="404040" w:themeColor="text1" w:themeTint="BF"/>
          <w:u w:val="none"/>
        </w:rPr>
      </w:pPr>
      <w:r w:rsidRPr="005652B4">
        <w:rPr>
          <w:rFonts w:ascii="Times New Roman" w:hAnsi="Times New Roman"/>
          <w:color w:val="000000" w:themeColor="text1"/>
        </w:rPr>
        <w:t>Vega-Altair documentation</w:t>
      </w:r>
      <w:r w:rsidR="00E20DC6">
        <w:rPr>
          <w:rFonts w:ascii="Times New Roman" w:hAnsi="Times New Roman"/>
          <w:color w:val="404040" w:themeColor="text1" w:themeTint="BF"/>
        </w:rPr>
        <w:t>.</w:t>
      </w:r>
      <w:r w:rsidRPr="005652B4">
        <w:rPr>
          <w:rFonts w:ascii="Times New Roman" w:hAnsi="Times New Roman"/>
          <w:color w:val="404040" w:themeColor="text1" w:themeTint="BF"/>
        </w:rPr>
        <w:t xml:space="preserve"> </w:t>
      </w:r>
      <w:r w:rsidR="007F446D">
        <w:rPr>
          <w:rFonts w:ascii="Times New Roman" w:hAnsi="Times New Roman"/>
          <w:color w:val="404040" w:themeColor="text1" w:themeTint="BF"/>
        </w:rPr>
        <w:t>[</w:t>
      </w:r>
      <w:r w:rsidR="007F446D" w:rsidRPr="007F446D">
        <w:rPr>
          <w:rFonts w:ascii="Times New Roman" w:hAnsi="Times New Roman"/>
        </w:rPr>
        <w:t>online</w:t>
      </w:r>
      <w:r w:rsidR="007F446D">
        <w:rPr>
          <w:rFonts w:ascii="Times New Roman" w:hAnsi="Times New Roman"/>
          <w:color w:val="404040" w:themeColor="text1" w:themeTint="BF"/>
        </w:rPr>
        <w:t xml:space="preserve">]. </w:t>
      </w:r>
      <w:r w:rsidR="00E20DC6">
        <w:rPr>
          <w:rStyle w:val="Hypertextovodkaz"/>
          <w:rFonts w:ascii="Times New Roman" w:hAnsi="Times New Roman"/>
          <w:color w:val="auto"/>
          <w:u w:val="none"/>
        </w:rPr>
        <w:t>[cit. 12.11.2022].</w:t>
      </w:r>
      <w:r w:rsidR="00E20DC6">
        <w:rPr>
          <w:rStyle w:val="Hypertextovodkaz"/>
          <w:rFonts w:ascii="Times New Roman" w:hAnsi="Times New Roman"/>
          <w:color w:val="auto"/>
          <w:u w:val="none"/>
        </w:rPr>
        <w:br/>
        <w:t xml:space="preserve">Dostupné z: </w:t>
      </w:r>
      <w:hyperlink r:id="rId35" w:history="1">
        <w:r w:rsidR="00E20DC6" w:rsidRPr="000E4A40">
          <w:rPr>
            <w:rStyle w:val="Hypertextovodkaz"/>
            <w:rFonts w:ascii="Times New Roman" w:hAnsi="Times New Roman"/>
            <w:color w:val="404040" w:themeColor="text1" w:themeTint="BF"/>
          </w:rPr>
          <w:t>https://altair-viz.github.io/</w:t>
        </w:r>
      </w:hyperlink>
      <w:r w:rsidR="006D4A0D" w:rsidRPr="000E4A40">
        <w:rPr>
          <w:rStyle w:val="Hypertextovodkaz"/>
          <w:rFonts w:ascii="Times New Roman" w:hAnsi="Times New Roman"/>
          <w:color w:val="404040" w:themeColor="text1" w:themeTint="BF"/>
          <w:u w:val="none"/>
        </w:rPr>
        <w:t xml:space="preserve"> </w:t>
      </w:r>
    </w:p>
    <w:p w14:paraId="0AC4B93D" w14:textId="0A481420" w:rsidR="00B61DCE" w:rsidRPr="005652B4" w:rsidRDefault="007F446D" w:rsidP="007A2D8C">
      <w:pPr>
        <w:pStyle w:val="Bezmezer"/>
        <w:numPr>
          <w:ilvl w:val="0"/>
          <w:numId w:val="29"/>
        </w:numPr>
        <w:rPr>
          <w:rFonts w:ascii="Times New Roman" w:hAnsi="Times New Roman"/>
          <w:color w:val="404040" w:themeColor="text1" w:themeTint="BF"/>
        </w:rPr>
      </w:pPr>
      <w:r w:rsidRPr="007F446D">
        <w:rPr>
          <w:rFonts w:ascii="Times New Roman" w:hAnsi="Times New Roman"/>
          <w:color w:val="000000" w:themeColor="text1"/>
        </w:rPr>
        <w:t>Natural Earth - Free vector and raster map data</w:t>
      </w:r>
      <w:r w:rsidR="00E20DC6">
        <w:rPr>
          <w:rFonts w:ascii="Times New Roman" w:hAnsi="Times New Roman"/>
          <w:color w:val="000000" w:themeColor="text1"/>
        </w:rPr>
        <w:t>.</w:t>
      </w:r>
      <w:r>
        <w:rPr>
          <w:rFonts w:ascii="Times New Roman" w:hAnsi="Times New Roman"/>
          <w:color w:val="000000" w:themeColor="text1"/>
        </w:rPr>
        <w:t xml:space="preserve"> [online].</w:t>
      </w:r>
      <w:r w:rsidR="00B11A45">
        <w:rPr>
          <w:rFonts w:ascii="Times New Roman" w:hAnsi="Times New Roman"/>
          <w:color w:val="000000" w:themeColor="text1"/>
        </w:rPr>
        <w:t xml:space="preserve"> [</w:t>
      </w:r>
      <w:r>
        <w:rPr>
          <w:rFonts w:ascii="Times New Roman" w:hAnsi="Times New Roman"/>
          <w:color w:val="000000" w:themeColor="text1"/>
        </w:rPr>
        <w:t>cit</w:t>
      </w:r>
      <w:r w:rsidR="00B11A45">
        <w:rPr>
          <w:rFonts w:ascii="Times New Roman" w:hAnsi="Times New Roman"/>
          <w:color w:val="000000" w:themeColor="text1"/>
        </w:rPr>
        <w:t>. 12.11.2022]</w:t>
      </w:r>
      <w:r>
        <w:rPr>
          <w:rFonts w:ascii="Times New Roman" w:hAnsi="Times New Roman"/>
          <w:color w:val="000000" w:themeColor="text1"/>
        </w:rPr>
        <w:t>.</w:t>
      </w:r>
      <w:r w:rsidR="000E4A40">
        <w:rPr>
          <w:rFonts w:ascii="Times New Roman" w:hAnsi="Times New Roman"/>
          <w:color w:val="000000" w:themeColor="text1"/>
        </w:rPr>
        <w:br/>
      </w:r>
      <w:r w:rsidR="00E20DC6">
        <w:rPr>
          <w:rFonts w:ascii="Times New Roman" w:hAnsi="Times New Roman"/>
          <w:color w:val="000000" w:themeColor="text1"/>
        </w:rPr>
        <w:t>Dostupné z:</w:t>
      </w:r>
      <w:r w:rsidR="00E05841" w:rsidRPr="005652B4">
        <w:rPr>
          <w:rFonts w:ascii="Times New Roman" w:hAnsi="Times New Roman"/>
          <w:color w:val="000000" w:themeColor="text1"/>
        </w:rPr>
        <w:t xml:space="preserve"> </w:t>
      </w:r>
      <w:hyperlink r:id="rId36" w:history="1">
        <w:r w:rsidR="00E05841" w:rsidRPr="005652B4">
          <w:rPr>
            <w:rStyle w:val="Hypertextovodkaz"/>
            <w:rFonts w:ascii="Times New Roman" w:hAnsi="Times New Roman"/>
            <w:color w:val="404040" w:themeColor="text1" w:themeTint="BF"/>
          </w:rPr>
          <w:t>https://www.naturalearthdata.com/</w:t>
        </w:r>
      </w:hyperlink>
    </w:p>
    <w:p w14:paraId="425AAB32" w14:textId="41CD0FAF" w:rsidR="00312BC7" w:rsidRPr="005652B4" w:rsidRDefault="00B61DCE"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API Reference for Panel</w:t>
      </w:r>
      <w:r w:rsidR="00E20DC6">
        <w:rPr>
          <w:rFonts w:ascii="Times New Roman" w:hAnsi="Times New Roman"/>
          <w:color w:val="000000" w:themeColor="text1"/>
        </w:rPr>
        <w:t>.</w:t>
      </w:r>
      <w:r w:rsidRPr="005652B4">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Style w:val="Hypertextovodkaz"/>
          <w:rFonts w:ascii="Times New Roman" w:hAnsi="Times New Roman"/>
          <w:color w:val="auto"/>
          <w:u w:val="none"/>
        </w:rPr>
        <w:br/>
        <w:t xml:space="preserve">Dostupné z: </w:t>
      </w:r>
      <w:hyperlink r:id="rId37" w:history="1">
        <w:r w:rsidR="00E20DC6" w:rsidRPr="000E4A40">
          <w:rPr>
            <w:rStyle w:val="Hypertextovodkaz"/>
            <w:rFonts w:ascii="Times New Roman" w:hAnsi="Times New Roman"/>
            <w:color w:val="404040" w:themeColor="text1" w:themeTint="BF"/>
          </w:rPr>
          <w:t>https://panel.holoviz.org/api/index.html</w:t>
        </w:r>
      </w:hyperlink>
      <w:r w:rsidR="00D92085" w:rsidRPr="000E4A40">
        <w:rPr>
          <w:rStyle w:val="Hypertextovodkaz"/>
          <w:rFonts w:ascii="Times New Roman" w:hAnsi="Times New Roman"/>
          <w:color w:val="404040" w:themeColor="text1" w:themeTint="BF"/>
          <w:u w:val="none"/>
        </w:rPr>
        <w:t xml:space="preserve"> </w:t>
      </w:r>
    </w:p>
    <w:p w14:paraId="18BD3775" w14:textId="72DF92C7" w:rsidR="00386873" w:rsidRPr="005652B4" w:rsidRDefault="005171FA" w:rsidP="007A2D8C">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API reference for plotly-dash</w:t>
      </w:r>
      <w:r w:rsidR="00E20DC6">
        <w:rPr>
          <w:rFonts w:ascii="Times New Roman" w:hAnsi="Times New Roman"/>
          <w:color w:val="000000" w:themeColor="text1"/>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 15.12.2022].</w:t>
      </w:r>
      <w:r w:rsidR="00E20DC6">
        <w:rPr>
          <w:rFonts w:ascii="Times New Roman" w:hAnsi="Times New Roman"/>
          <w:color w:val="000000" w:themeColor="text1"/>
        </w:rPr>
        <w:br/>
        <w:t>Dostupné z:</w:t>
      </w:r>
      <w:r w:rsidRPr="005652B4">
        <w:rPr>
          <w:rFonts w:ascii="Times New Roman" w:hAnsi="Times New Roman"/>
          <w:color w:val="000000" w:themeColor="text1"/>
        </w:rPr>
        <w:t xml:space="preserve"> </w:t>
      </w:r>
      <w:hyperlink r:id="rId38" w:history="1">
        <w:r w:rsidRPr="005652B4">
          <w:rPr>
            <w:rStyle w:val="Hypertextovodkaz"/>
            <w:rFonts w:ascii="Times New Roman" w:hAnsi="Times New Roman"/>
            <w:color w:val="404040" w:themeColor="text1" w:themeTint="BF"/>
          </w:rPr>
          <w:t>https://dash.plotly.com/reference</w:t>
        </w:r>
      </w:hyperlink>
    </w:p>
    <w:p w14:paraId="614527ED" w14:textId="7F7C1081" w:rsidR="00386873" w:rsidRPr="005652B4" w:rsidRDefault="00BD68A2" w:rsidP="007A2D8C">
      <w:pPr>
        <w:pStyle w:val="Bezmezer"/>
        <w:numPr>
          <w:ilvl w:val="0"/>
          <w:numId w:val="29"/>
        </w:numPr>
        <w:rPr>
          <w:rFonts w:ascii="Times New Roman" w:hAnsi="Times New Roman"/>
          <w:color w:val="000000" w:themeColor="text1"/>
        </w:rPr>
      </w:pPr>
      <w:r w:rsidRPr="005652B4">
        <w:rPr>
          <w:rFonts w:ascii="Times New Roman" w:hAnsi="Times New Roman"/>
          <w:color w:val="000000" w:themeColor="text1"/>
        </w:rPr>
        <w:t xml:space="preserve">VANOUS, </w:t>
      </w:r>
      <w:r w:rsidR="007A2D8C" w:rsidRPr="005652B4">
        <w:rPr>
          <w:rFonts w:ascii="Times New Roman" w:hAnsi="Times New Roman"/>
          <w:color w:val="000000" w:themeColor="text1"/>
        </w:rPr>
        <w:t>Benjami</w:t>
      </w:r>
      <w:r w:rsidRPr="005652B4">
        <w:rPr>
          <w:rFonts w:ascii="Times New Roman" w:hAnsi="Times New Roman"/>
          <w:color w:val="000000" w:themeColor="text1"/>
        </w:rPr>
        <w:t>n</w:t>
      </w:r>
      <w:r w:rsidR="007A2D8C" w:rsidRPr="005652B4">
        <w:rPr>
          <w:rFonts w:ascii="Times New Roman" w:hAnsi="Times New Roman"/>
          <w:color w:val="000000" w:themeColor="text1"/>
        </w:rPr>
        <w:t>. Countries CO2 Emission and more...</w:t>
      </w:r>
      <w:r w:rsidR="00A55C0D">
        <w:rPr>
          <w:rFonts w:ascii="Times New Roman" w:hAnsi="Times New Roman"/>
          <w:color w:val="000000" w:themeColor="text1"/>
        </w:rPr>
        <w:t xml:space="preserve"> </w:t>
      </w:r>
      <w:r w:rsidR="00A55C0D">
        <w:rPr>
          <w:rFonts w:ascii="Times New Roman" w:hAnsi="Times New Roman"/>
          <w:color w:val="000000" w:themeColor="text1"/>
        </w:rPr>
        <w:br/>
      </w:r>
      <w:r w:rsidR="00FA64BC">
        <w:rPr>
          <w:rFonts w:ascii="Times New Roman" w:hAnsi="Times New Roman"/>
        </w:rPr>
        <w:t xml:space="preserve">[online]. </w:t>
      </w:r>
      <w:r w:rsidR="00A55C0D">
        <w:rPr>
          <w:rFonts w:ascii="Times New Roman" w:hAnsi="Times New Roman"/>
          <w:color w:val="000000" w:themeColor="text1"/>
        </w:rPr>
        <w:t>[cit. 1</w:t>
      </w:r>
      <w:r w:rsidR="000B46CF">
        <w:rPr>
          <w:rFonts w:ascii="Times New Roman" w:hAnsi="Times New Roman"/>
          <w:color w:val="000000" w:themeColor="text1"/>
        </w:rPr>
        <w:t>5.12</w:t>
      </w:r>
      <w:r w:rsidR="00A55C0D">
        <w:rPr>
          <w:rFonts w:ascii="Times New Roman" w:hAnsi="Times New Roman"/>
          <w:color w:val="000000" w:themeColor="text1"/>
        </w:rPr>
        <w:t xml:space="preserve">.2022] </w:t>
      </w:r>
      <w:r w:rsidR="00FA64BC">
        <w:rPr>
          <w:rFonts w:ascii="Times New Roman" w:hAnsi="Times New Roman"/>
          <w:color w:val="000000" w:themeColor="text1"/>
        </w:rPr>
        <w:br/>
      </w:r>
      <w:r w:rsidR="00E20DC6">
        <w:rPr>
          <w:rFonts w:ascii="Times New Roman" w:hAnsi="Times New Roman"/>
          <w:color w:val="000000" w:themeColor="text1"/>
        </w:rPr>
        <w:t xml:space="preserve">Dostupné z: </w:t>
      </w:r>
      <w:hyperlink r:id="rId39" w:history="1">
        <w:r w:rsidR="00E20DC6" w:rsidRPr="000E4A40">
          <w:rPr>
            <w:rStyle w:val="Hypertextovodkaz"/>
            <w:rFonts w:ascii="Times New Roman" w:hAnsi="Times New Roman"/>
            <w:color w:val="404040" w:themeColor="text1" w:themeTint="BF"/>
          </w:rPr>
          <w:t>https://www.kaggle.com/datasets/lobosi/c02-emission-by-countrys-grouth-and-population</w:t>
        </w:r>
      </w:hyperlink>
      <w:r w:rsidR="00D92085" w:rsidRPr="000E4A40">
        <w:rPr>
          <w:rStyle w:val="Hypertextovodkaz"/>
          <w:rFonts w:ascii="Times New Roman" w:hAnsi="Times New Roman"/>
          <w:color w:val="404040" w:themeColor="text1" w:themeTint="BF"/>
        </w:rPr>
        <w:t xml:space="preserve"> </w:t>
      </w:r>
    </w:p>
    <w:p w14:paraId="08DB6841" w14:textId="0E2CEE4C" w:rsidR="007A2D8C" w:rsidRPr="005652B4" w:rsidRDefault="00D676A0" w:rsidP="00D676A0">
      <w:pPr>
        <w:pStyle w:val="Bezmezer"/>
        <w:numPr>
          <w:ilvl w:val="0"/>
          <w:numId w:val="29"/>
        </w:numPr>
        <w:rPr>
          <w:rStyle w:val="Hypertextovodkaz"/>
          <w:rFonts w:ascii="Times New Roman" w:hAnsi="Times New Roman"/>
          <w:color w:val="000000" w:themeColor="text1"/>
          <w:u w:val="none"/>
        </w:rPr>
      </w:pPr>
      <w:r w:rsidRPr="005652B4">
        <w:rPr>
          <w:rFonts w:ascii="Times New Roman" w:hAnsi="Times New Roman"/>
          <w:color w:val="000000" w:themeColor="text1"/>
        </w:rPr>
        <w:t>Veřejná databáze ČSÚ. Základní charakteristiky ekonomického postavení obyvatelstva ve věku 15 a více let</w:t>
      </w:r>
      <w:r w:rsidR="00E20DC6">
        <w:rPr>
          <w:rFonts w:ascii="Times New Roman" w:hAnsi="Times New Roman"/>
          <w:color w:val="000000" w:themeColor="text1"/>
        </w:rPr>
        <w:t xml:space="preserve">. </w:t>
      </w:r>
      <w:r w:rsidR="007D0081">
        <w:rPr>
          <w:rFonts w:ascii="Times New Roman" w:hAnsi="Times New Roman"/>
          <w:color w:val="000000" w:themeColor="text1"/>
        </w:rPr>
        <w:t>[online]. [cit. 11.10.2022].</w:t>
      </w:r>
      <w:r w:rsidR="00E20DC6">
        <w:rPr>
          <w:rFonts w:ascii="Times New Roman" w:hAnsi="Times New Roman"/>
          <w:color w:val="000000" w:themeColor="text1"/>
        </w:rPr>
        <w:br/>
        <w:t>Dostupné z:</w:t>
      </w:r>
      <w:r w:rsidRPr="005652B4">
        <w:rPr>
          <w:rFonts w:ascii="Times New Roman" w:hAnsi="Times New Roman"/>
          <w:color w:val="000000" w:themeColor="text1"/>
        </w:rPr>
        <w:t> </w:t>
      </w:r>
      <w:hyperlink r:id="rId40" w:history="1">
        <w:r w:rsidR="00835F9C" w:rsidRPr="005652B4">
          <w:rPr>
            <w:rStyle w:val="Hypertextovodkaz"/>
            <w:rFonts w:ascii="Times New Roman" w:hAnsi="Times New Roman"/>
            <w:color w:val="404040" w:themeColor="text1" w:themeTint="BF"/>
          </w:rPr>
          <w:t>https://vdb.czso.cz/vdbvo2/faces/index.jsf?page=vystup-objekt&amp;z=T&amp;f=TABULKA&amp;pvo=ZAM01-A&amp;skupId=426&amp;katalog=30853&amp;&amp;c=v3~8__RP2017&amp;str=v178&amp;kodjaz=203</w:t>
        </w:r>
      </w:hyperlink>
    </w:p>
    <w:p w14:paraId="0658E070" w14:textId="5592194D" w:rsidR="00224CDC" w:rsidRPr="005652B4" w:rsidRDefault="00224CDC" w:rsidP="00224CDC">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Tiobe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 xml:space="preserve">[cit. 20.12.2022]. </w:t>
      </w:r>
      <w:r w:rsidR="000E4A40">
        <w:rPr>
          <w:rStyle w:val="Hypertextovodkaz"/>
          <w:rFonts w:ascii="Times New Roman" w:hAnsi="Times New Roman"/>
          <w:color w:val="auto"/>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1" w:history="1">
        <w:r w:rsidRPr="005652B4">
          <w:rPr>
            <w:rStyle w:val="Hypertextovodkaz"/>
            <w:rFonts w:ascii="Times New Roman" w:hAnsi="Times New Roman"/>
            <w:color w:val="404040" w:themeColor="text1" w:themeTint="BF"/>
          </w:rPr>
          <w:t>www.tiobe.com</w:t>
        </w:r>
      </w:hyperlink>
    </w:p>
    <w:p w14:paraId="3B6FBD51" w14:textId="60E1834D" w:rsidR="005108EE" w:rsidRPr="005652B4" w:rsidRDefault="00224CDC" w:rsidP="00224CDC">
      <w:pPr>
        <w:pStyle w:val="Bezmezer"/>
        <w:numPr>
          <w:ilvl w:val="0"/>
          <w:numId w:val="29"/>
        </w:numPr>
        <w:rPr>
          <w:rFonts w:ascii="Times New Roman" w:hAnsi="Times New Roman"/>
          <w:color w:val="000000" w:themeColor="text1"/>
        </w:rPr>
      </w:pPr>
      <w:r w:rsidRPr="005652B4">
        <w:rPr>
          <w:rStyle w:val="Hypertextovodkaz"/>
          <w:rFonts w:ascii="Times New Roman" w:hAnsi="Times New Roman"/>
          <w:color w:val="000000" w:themeColor="text1"/>
          <w:u w:val="none"/>
        </w:rPr>
        <w:t>PYPL index</w:t>
      </w:r>
      <w:r w:rsidR="00E20DC6">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eastAsia="Calibri" w:hAnsi="Times New Roman"/>
          <w:bCs/>
          <w:color w:val="auto"/>
          <w:u w:val="none"/>
          <w:lang w:bidi="ar-SA"/>
        </w:rPr>
        <w:t>[cit.</w:t>
      </w:r>
      <w:r w:rsidR="00E20DC6" w:rsidRPr="005652B4">
        <w:rPr>
          <w:rStyle w:val="Hypertextovodkaz"/>
          <w:rFonts w:ascii="Times New Roman" w:eastAsia="Calibri" w:hAnsi="Times New Roman"/>
          <w:bCs/>
          <w:color w:val="auto"/>
          <w:u w:val="none"/>
          <w:lang w:bidi="ar-SA"/>
        </w:rPr>
        <w:t xml:space="preserve"> 20.12.2022</w:t>
      </w:r>
      <w:r w:rsidR="00E20DC6">
        <w:rPr>
          <w:rStyle w:val="Hypertextovodkaz"/>
          <w:rFonts w:ascii="Times New Roman" w:eastAsia="Calibri" w:hAnsi="Times New Roman"/>
          <w:bCs/>
          <w:color w:val="auto"/>
          <w:u w:val="none"/>
          <w:lang w:bidi="ar-SA"/>
        </w:rPr>
        <w:t>].</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Pr>
          <w:rStyle w:val="Hypertextovodkaz"/>
          <w:rFonts w:ascii="Times New Roman" w:hAnsi="Times New Roman"/>
          <w:color w:val="000000" w:themeColor="text1"/>
          <w:u w:val="none"/>
        </w:rPr>
        <w:t>Dostupné z:</w:t>
      </w:r>
      <w:r w:rsidRPr="005652B4">
        <w:rPr>
          <w:rStyle w:val="Hypertextovodkaz"/>
          <w:rFonts w:ascii="Times New Roman" w:hAnsi="Times New Roman"/>
          <w:color w:val="000000" w:themeColor="text1"/>
          <w:u w:val="none"/>
        </w:rPr>
        <w:t xml:space="preserve"> </w:t>
      </w:r>
      <w:hyperlink r:id="rId42" w:history="1">
        <w:r w:rsidR="00E20DC6" w:rsidRPr="000E4A40">
          <w:rPr>
            <w:rStyle w:val="Hypertextovodkaz"/>
            <w:rFonts w:ascii="Times New Roman" w:eastAsia="Calibri" w:hAnsi="Times New Roman"/>
            <w:bCs/>
            <w:color w:val="404040" w:themeColor="text1" w:themeTint="BF"/>
            <w:lang w:bidi="ar-SA"/>
          </w:rPr>
          <w:t>https://pypl.github.io/PYPL.html</w:t>
        </w:r>
      </w:hyperlink>
    </w:p>
    <w:p w14:paraId="280DE1F4" w14:textId="46770321" w:rsidR="004A47BC" w:rsidRPr="005652B4" w:rsidRDefault="00110A0D" w:rsidP="004A47BC">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PyPI</w:t>
      </w:r>
      <w:r w:rsidR="00E20DC6">
        <w:rPr>
          <w:rStyle w:val="Hypertextovodkaz"/>
          <w:rFonts w:ascii="Times New Roman" w:hAnsi="Times New Roman"/>
          <w:color w:val="000000" w:themeColor="text1"/>
          <w:u w:val="none"/>
        </w:rPr>
        <w:t>.</w:t>
      </w:r>
      <w:r w:rsidRPr="005652B4">
        <w:rPr>
          <w:rStyle w:val="Hypertextovodkaz"/>
          <w:rFonts w:ascii="Times New Roman" w:hAnsi="Times New Roman"/>
          <w:color w:val="000000" w:themeColor="text1"/>
          <w:u w:val="none"/>
        </w:rPr>
        <w:t xml:space="preserve"> </w:t>
      </w:r>
      <w:r w:rsidR="00FA64BC">
        <w:rPr>
          <w:rFonts w:ascii="Times New Roman" w:hAnsi="Times New Roman"/>
        </w:rPr>
        <w:t xml:space="preserve">[online]. </w:t>
      </w:r>
      <w:r w:rsidR="00E20DC6">
        <w:rPr>
          <w:rStyle w:val="Hypertextovodkaz"/>
          <w:rFonts w:ascii="Times New Roman" w:hAnsi="Times New Roman"/>
          <w:color w:val="auto"/>
          <w:u w:val="none"/>
        </w:rPr>
        <w:t>[cit.</w:t>
      </w:r>
      <w:r w:rsidR="00E20DC6" w:rsidRPr="005652B4">
        <w:rPr>
          <w:rStyle w:val="Hypertextovodkaz"/>
          <w:rFonts w:ascii="Times New Roman" w:hAnsi="Times New Roman"/>
          <w:color w:val="auto"/>
          <w:u w:val="none"/>
        </w:rPr>
        <w:t xml:space="preserve"> 20.12.2022</w:t>
      </w:r>
      <w:r w:rsidR="00E20DC6">
        <w:rPr>
          <w:rStyle w:val="Hypertextovodkaz"/>
          <w:rFonts w:ascii="Times New Roman" w:hAnsi="Times New Roman"/>
          <w:color w:val="auto"/>
          <w:u w:val="none"/>
        </w:rPr>
        <w:t xml:space="preserve">]. </w:t>
      </w:r>
      <w:r w:rsidR="000E4A40">
        <w:rPr>
          <w:rStyle w:val="Hypertextovodkaz"/>
          <w:rFonts w:ascii="Times New Roman" w:hAnsi="Times New Roman"/>
          <w:color w:val="auto"/>
          <w:u w:val="none"/>
        </w:rPr>
        <w:br/>
      </w:r>
      <w:r w:rsidR="00E20DC6">
        <w:rPr>
          <w:rStyle w:val="Hypertextovodkaz"/>
          <w:rFonts w:ascii="Times New Roman" w:hAnsi="Times New Roman"/>
          <w:color w:val="auto"/>
          <w:u w:val="none"/>
        </w:rPr>
        <w:t xml:space="preserve">Dostupné z: </w:t>
      </w:r>
      <w:hyperlink r:id="rId43" w:history="1">
        <w:r w:rsidR="00E20DC6" w:rsidRPr="000E4A40">
          <w:rPr>
            <w:rStyle w:val="Hypertextovodkaz"/>
            <w:rFonts w:ascii="Times New Roman" w:hAnsi="Times New Roman"/>
            <w:color w:val="404040" w:themeColor="text1" w:themeTint="BF"/>
          </w:rPr>
          <w:t>https://pypi.org/</w:t>
        </w:r>
      </w:hyperlink>
    </w:p>
    <w:p w14:paraId="14445703" w14:textId="5EBFE0E1" w:rsidR="00C96DE5" w:rsidRPr="000E4A40" w:rsidRDefault="00C96DE5" w:rsidP="00E20DC6">
      <w:pPr>
        <w:pStyle w:val="Bezmezer"/>
        <w:numPr>
          <w:ilvl w:val="0"/>
          <w:numId w:val="29"/>
        </w:numPr>
        <w:rPr>
          <w:rStyle w:val="Hypertextovodkaz"/>
          <w:rFonts w:ascii="Times New Roman" w:hAnsi="Times New Roman"/>
          <w:color w:val="404040" w:themeColor="text1" w:themeTint="BF"/>
          <w:u w:val="none"/>
        </w:rPr>
      </w:pPr>
      <w:r w:rsidRPr="005652B4">
        <w:rPr>
          <w:rStyle w:val="Hypertextovodkaz"/>
          <w:rFonts w:ascii="Times New Roman" w:hAnsi="Times New Roman"/>
          <w:color w:val="000000" w:themeColor="text1"/>
          <w:u w:val="none"/>
        </w:rPr>
        <w:t>Github – Altai</w:t>
      </w:r>
      <w:r w:rsidR="00E20DC6">
        <w:rPr>
          <w:rStyle w:val="Hypertextovodkaz"/>
          <w:rFonts w:ascii="Times New Roman" w:hAnsi="Times New Roman"/>
          <w:color w:val="000000" w:themeColor="text1"/>
          <w:u w:val="none"/>
        </w:rPr>
        <w:t xml:space="preserve">r. </w:t>
      </w:r>
      <w:r w:rsidR="00FA64BC">
        <w:rPr>
          <w:rFonts w:ascii="Times New Roman" w:hAnsi="Times New Roman"/>
        </w:rPr>
        <w:t xml:space="preserve">[online]. </w:t>
      </w:r>
      <w:r w:rsidR="00E20DC6">
        <w:rPr>
          <w:rStyle w:val="Hypertextovodkaz"/>
          <w:rFonts w:ascii="Times New Roman" w:hAnsi="Times New Roman"/>
          <w:color w:val="000000" w:themeColor="text1"/>
          <w:u w:val="none"/>
        </w:rPr>
        <w:t>[cit.</w:t>
      </w:r>
      <w:r w:rsidR="00E20DC6" w:rsidRPr="005652B4">
        <w:rPr>
          <w:rStyle w:val="Hypertextovodkaz"/>
          <w:rFonts w:ascii="Times New Roman" w:hAnsi="Times New Roman"/>
          <w:color w:val="000000" w:themeColor="text1"/>
          <w:u w:val="none"/>
        </w:rPr>
        <w:t xml:space="preserve"> 27.2.2023</w:t>
      </w:r>
      <w:r w:rsidR="00E20DC6">
        <w:rPr>
          <w:rStyle w:val="Hypertextovodkaz"/>
          <w:rFonts w:ascii="Times New Roman" w:hAnsi="Times New Roman"/>
          <w:color w:val="000000" w:themeColor="text1"/>
          <w:u w:val="none"/>
        </w:rPr>
        <w:t xml:space="preserve">]. </w:t>
      </w:r>
      <w:r w:rsidR="000E4A40">
        <w:rPr>
          <w:rStyle w:val="Hypertextovodkaz"/>
          <w:rFonts w:ascii="Times New Roman" w:hAnsi="Times New Roman"/>
          <w:color w:val="000000" w:themeColor="text1"/>
          <w:u w:val="none"/>
        </w:rPr>
        <w:br/>
      </w:r>
      <w:r w:rsidR="00E20DC6" w:rsidRPr="00E20DC6">
        <w:rPr>
          <w:rStyle w:val="Hypertextovodkaz"/>
          <w:rFonts w:ascii="Times New Roman" w:hAnsi="Times New Roman"/>
          <w:color w:val="000000" w:themeColor="text1"/>
          <w:u w:val="none"/>
        </w:rPr>
        <w:t>Dostupné z</w:t>
      </w:r>
      <w:r w:rsidR="00E20DC6" w:rsidRPr="000E4A40">
        <w:rPr>
          <w:rStyle w:val="Hypertextovodkaz"/>
          <w:rFonts w:ascii="Times New Roman" w:hAnsi="Times New Roman"/>
          <w:color w:val="404040" w:themeColor="text1" w:themeTint="BF"/>
          <w:u w:val="none"/>
        </w:rPr>
        <w:t>:</w:t>
      </w:r>
      <w:r w:rsidRPr="000E4A40">
        <w:rPr>
          <w:rStyle w:val="Hypertextovodkaz"/>
          <w:rFonts w:ascii="Times New Roman" w:hAnsi="Times New Roman"/>
          <w:color w:val="404040" w:themeColor="text1" w:themeTint="BF"/>
          <w:u w:val="none"/>
        </w:rPr>
        <w:t xml:space="preserve"> </w:t>
      </w:r>
      <w:hyperlink r:id="rId44" w:history="1">
        <w:r w:rsidR="00E20DC6" w:rsidRPr="000E4A40">
          <w:rPr>
            <w:rStyle w:val="Hypertextovodkaz"/>
            <w:rFonts w:ascii="Times New Roman" w:hAnsi="Times New Roman"/>
            <w:color w:val="404040" w:themeColor="text1" w:themeTint="BF"/>
          </w:rPr>
          <w:t>https://github.com/altair-viz/altair</w:t>
        </w:r>
      </w:hyperlink>
      <w:r w:rsidRPr="000E4A40">
        <w:rPr>
          <w:rStyle w:val="Hypertextovodkaz"/>
          <w:rFonts w:ascii="Times New Roman" w:hAnsi="Times New Roman"/>
          <w:color w:val="404040" w:themeColor="text1" w:themeTint="BF"/>
          <w:u w:val="none"/>
        </w:rPr>
        <w:t xml:space="preserve"> </w:t>
      </w:r>
    </w:p>
    <w:p w14:paraId="260CB46C" w14:textId="464052F3" w:rsidR="00C96DE5" w:rsidRPr="005652B4" w:rsidRDefault="00C96DE5" w:rsidP="000E2D79">
      <w:pPr>
        <w:pStyle w:val="Bezmezer"/>
        <w:numPr>
          <w:ilvl w:val="0"/>
          <w:numId w:val="29"/>
        </w:numPr>
        <w:rPr>
          <w:rStyle w:val="Hypertextovodkaz"/>
          <w:rFonts w:ascii="Times New Roman" w:hAnsi="Times New Roman"/>
          <w:color w:val="000000" w:themeColor="text1"/>
          <w:u w:val="none"/>
        </w:rPr>
      </w:pPr>
      <w:r w:rsidRPr="005652B4">
        <w:rPr>
          <w:rStyle w:val="Hypertextovodkaz"/>
          <w:rFonts w:ascii="Times New Roman" w:hAnsi="Times New Roman"/>
          <w:color w:val="000000" w:themeColor="text1"/>
          <w:u w:val="none"/>
        </w:rPr>
        <w:t>Github – Matplotlib</w:t>
      </w:r>
      <w:r w:rsidR="00E20DC6">
        <w:rPr>
          <w:rStyle w:val="Hypertextovodkaz"/>
          <w:rFonts w:ascii="Times New Roman" w:hAnsi="Times New Roman"/>
          <w:color w:val="404040" w:themeColor="text1" w:themeTint="BF"/>
          <w:u w:val="none"/>
        </w:rPr>
        <w:t>.</w:t>
      </w:r>
      <w:r w:rsidR="000D335F">
        <w:rPr>
          <w:rStyle w:val="Hypertextovodkaz"/>
          <w:rFonts w:ascii="Times New Roman" w:hAnsi="Times New Roman"/>
          <w:color w:val="404040" w:themeColor="text1" w:themeTint="BF"/>
          <w:u w:val="none"/>
        </w:rPr>
        <w:t xml:space="preserve"> </w:t>
      </w:r>
      <w:r w:rsidR="00FA64BC">
        <w:rPr>
          <w:rFonts w:ascii="Times New Roman" w:hAnsi="Times New Roman"/>
        </w:rPr>
        <w:t xml:space="preserve">[online]. </w:t>
      </w:r>
      <w:r w:rsidR="000D335F">
        <w:rPr>
          <w:rStyle w:val="Hypertextovodkaz"/>
          <w:rFonts w:ascii="Times New Roman" w:hAnsi="Times New Roman"/>
          <w:color w:val="000000" w:themeColor="text1"/>
          <w:u w:val="none"/>
        </w:rPr>
        <w:t>[cit.</w:t>
      </w:r>
      <w:r w:rsidR="000D335F" w:rsidRPr="005652B4">
        <w:rPr>
          <w:rStyle w:val="Hypertextovodkaz"/>
          <w:rFonts w:ascii="Times New Roman" w:hAnsi="Times New Roman"/>
          <w:color w:val="000000" w:themeColor="text1"/>
          <w:u w:val="none"/>
        </w:rPr>
        <w:t xml:space="preserve"> 27.2.2023</w:t>
      </w:r>
      <w:r w:rsidR="000D335F">
        <w:rPr>
          <w:rStyle w:val="Hypertextovodkaz"/>
          <w:rFonts w:ascii="Times New Roman" w:hAnsi="Times New Roman"/>
          <w:color w:val="000000" w:themeColor="text1"/>
          <w:u w:val="none"/>
        </w:rPr>
        <w:t xml:space="preserve">]. </w:t>
      </w:r>
      <w:r w:rsidR="000D335F">
        <w:rPr>
          <w:rStyle w:val="Hypertextovodkaz"/>
          <w:rFonts w:ascii="Times New Roman" w:hAnsi="Times New Roman"/>
          <w:color w:val="000000" w:themeColor="text1"/>
          <w:u w:val="none"/>
        </w:rPr>
        <w:br/>
        <w:t>Dostupné z:</w:t>
      </w:r>
      <w:r w:rsidR="000D335F">
        <w:rPr>
          <w:rStyle w:val="Hypertextovodkaz"/>
          <w:rFonts w:ascii="Times New Roman" w:hAnsi="Times New Roman"/>
          <w:color w:val="404040" w:themeColor="text1" w:themeTint="BF"/>
          <w:u w:val="none"/>
        </w:rPr>
        <w:t xml:space="preserve"> </w:t>
      </w:r>
      <w:hyperlink r:id="rId45" w:history="1">
        <w:r w:rsidR="000D335F" w:rsidRPr="000E4A40">
          <w:rPr>
            <w:rStyle w:val="Hypertextovodkaz"/>
            <w:rFonts w:ascii="Times New Roman" w:hAnsi="Times New Roman"/>
            <w:color w:val="404040" w:themeColor="text1" w:themeTint="BF"/>
          </w:rPr>
          <w:t>https://github.com/matplotlib/matplotlib</w:t>
        </w:r>
      </w:hyperlink>
    </w:p>
    <w:p w14:paraId="49346B7A" w14:textId="2CBB0FEB" w:rsidR="00C96DE5" w:rsidRPr="000E4A40" w:rsidRDefault="00C96DE5" w:rsidP="000E2D79">
      <w:pPr>
        <w:pStyle w:val="Bezmezer"/>
        <w:numPr>
          <w:ilvl w:val="0"/>
          <w:numId w:val="29"/>
        </w:numPr>
        <w:rPr>
          <w:rFonts w:ascii="Times New Roman" w:hAnsi="Times New Roman"/>
          <w:color w:val="404040" w:themeColor="text1" w:themeTint="BF"/>
        </w:rPr>
      </w:pPr>
      <w:r w:rsidRPr="005652B4">
        <w:rPr>
          <w:rFonts w:ascii="Times New Roman" w:hAnsi="Times New Roman"/>
          <w:color w:val="000000" w:themeColor="text1"/>
        </w:rPr>
        <w:t>Github – Vega</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27.2.2023</w:t>
      </w:r>
      <w:r w:rsidR="000D335F">
        <w:rPr>
          <w:rFonts w:ascii="Times New Roman" w:hAnsi="Times New Roman"/>
          <w:color w:val="000000" w:themeColor="text1"/>
        </w:rPr>
        <w:t xml:space="preserve">]. </w:t>
      </w:r>
      <w:r w:rsidR="000E4A40">
        <w:rPr>
          <w:rFonts w:ascii="Times New Roman" w:hAnsi="Times New Roman"/>
          <w:color w:val="000000" w:themeColor="text1"/>
        </w:rPr>
        <w:br/>
      </w:r>
      <w:r w:rsidR="000D335F">
        <w:rPr>
          <w:rFonts w:ascii="Times New Roman" w:hAnsi="Times New Roman"/>
          <w:color w:val="000000" w:themeColor="text1"/>
        </w:rPr>
        <w:t>Dostupné z:</w:t>
      </w:r>
      <w:r w:rsidRPr="005652B4">
        <w:rPr>
          <w:rFonts w:ascii="Times New Roman" w:hAnsi="Times New Roman"/>
          <w:color w:val="404040" w:themeColor="text1" w:themeTint="BF"/>
        </w:rPr>
        <w:t xml:space="preserve"> </w:t>
      </w:r>
      <w:hyperlink r:id="rId46" w:history="1">
        <w:r w:rsidR="000D335F" w:rsidRPr="000E4A40">
          <w:rPr>
            <w:rStyle w:val="Hypertextovodkaz"/>
            <w:rFonts w:ascii="Times New Roman" w:hAnsi="Times New Roman"/>
            <w:color w:val="404040" w:themeColor="text1" w:themeTint="BF"/>
          </w:rPr>
          <w:t>https://github.com/vega/vega</w:t>
        </w:r>
      </w:hyperlink>
    </w:p>
    <w:p w14:paraId="706BD736" w14:textId="1F5E6378" w:rsidR="00C96DE5" w:rsidRPr="005652B4" w:rsidRDefault="00C96DE5" w:rsidP="000E2D79">
      <w:pPr>
        <w:pStyle w:val="Bezmezer"/>
        <w:numPr>
          <w:ilvl w:val="0"/>
          <w:numId w:val="29"/>
        </w:numPr>
        <w:rPr>
          <w:rFonts w:ascii="Times New Roman" w:hAnsi="Times New Roman"/>
        </w:rPr>
      </w:pPr>
      <w:r w:rsidRPr="005652B4">
        <w:rPr>
          <w:rFonts w:ascii="Times New Roman" w:hAnsi="Times New Roman"/>
          <w:color w:val="000000" w:themeColor="text1"/>
        </w:rPr>
        <w:t>Github – Plotly.py</w:t>
      </w:r>
      <w:r w:rsidR="00E20DC6">
        <w:rPr>
          <w:rFonts w:ascii="Times New Roman" w:hAnsi="Times New Roman"/>
          <w:color w:val="000000" w:themeColor="text1"/>
        </w:rPr>
        <w:t>.</w:t>
      </w:r>
      <w:r w:rsidR="000D335F">
        <w:rPr>
          <w:rFonts w:ascii="Times New Roman" w:hAnsi="Times New Roman"/>
          <w:color w:val="000000" w:themeColor="text1"/>
        </w:rPr>
        <w:t xml:space="preserve"> </w:t>
      </w:r>
      <w:r w:rsidR="00FA64BC">
        <w:rPr>
          <w:rFonts w:ascii="Times New Roman" w:hAnsi="Times New Roman"/>
        </w:rPr>
        <w:t xml:space="preserve">[online]. </w:t>
      </w:r>
      <w:r w:rsidR="000D335F">
        <w:rPr>
          <w:rFonts w:ascii="Times New Roman" w:hAnsi="Times New Roman"/>
          <w:color w:val="000000" w:themeColor="text1"/>
        </w:rPr>
        <w:t>[cit.</w:t>
      </w:r>
      <w:r w:rsidR="000D335F" w:rsidRPr="005652B4">
        <w:rPr>
          <w:rFonts w:ascii="Times New Roman" w:hAnsi="Times New Roman"/>
          <w:color w:val="000000" w:themeColor="text1"/>
        </w:rPr>
        <w:t xml:space="preserve"> </w:t>
      </w:r>
      <w:r w:rsidR="000D335F" w:rsidRPr="005652B4">
        <w:rPr>
          <w:rFonts w:ascii="Times New Roman" w:hAnsi="Times New Roman"/>
        </w:rPr>
        <w:t>27.2.2023</w:t>
      </w:r>
      <w:r w:rsidR="000D335F">
        <w:rPr>
          <w:rFonts w:ascii="Times New Roman" w:hAnsi="Times New Roman"/>
        </w:rPr>
        <w:t xml:space="preserve">]. </w:t>
      </w:r>
      <w:r w:rsidR="000D335F">
        <w:rPr>
          <w:rFonts w:ascii="Times New Roman" w:hAnsi="Times New Roman"/>
        </w:rPr>
        <w:br/>
        <w:t>Dostupné z:</w:t>
      </w:r>
      <w:r w:rsidR="00E20DC6">
        <w:rPr>
          <w:rFonts w:ascii="Times New Roman" w:hAnsi="Times New Roman"/>
          <w:color w:val="000000" w:themeColor="text1"/>
        </w:rPr>
        <w:t xml:space="preserve"> </w:t>
      </w:r>
      <w:hyperlink r:id="rId47" w:history="1">
        <w:r w:rsidR="00E20DC6" w:rsidRPr="000E4A40">
          <w:rPr>
            <w:rStyle w:val="Hypertextovodkaz"/>
            <w:rFonts w:ascii="Times New Roman" w:hAnsi="Times New Roman"/>
            <w:color w:val="404040" w:themeColor="text1" w:themeTint="BF"/>
          </w:rPr>
          <w:t>https://github.com/plotly/plotly.py</w:t>
        </w:r>
      </w:hyperlink>
      <w:r w:rsidRPr="000E4A40">
        <w:rPr>
          <w:rFonts w:ascii="Times New Roman" w:hAnsi="Times New Roman"/>
          <w:color w:val="404040" w:themeColor="text1" w:themeTint="BF"/>
        </w:rPr>
        <w:t xml:space="preserve"> </w:t>
      </w:r>
    </w:p>
    <w:p w14:paraId="2AEEE7A9" w14:textId="1C597BD7" w:rsidR="005640CC" w:rsidRPr="007E53D8" w:rsidRDefault="005640CC" w:rsidP="00E42823">
      <w:pPr>
        <w:pStyle w:val="Nadpis1"/>
      </w:pPr>
      <w:r w:rsidRPr="00886BC8">
        <w:rPr>
          <w:rFonts w:eastAsia="Calibri"/>
          <w:lang w:bidi="ar-SA"/>
        </w:rPr>
        <w:br w:type="page"/>
      </w:r>
      <w:bookmarkStart w:id="66" w:name="_Toc131944846"/>
      <w:r w:rsidR="000E2D79">
        <w:rPr>
          <w:rFonts w:eastAsia="Calibri"/>
          <w:lang w:bidi="ar-SA"/>
        </w:rPr>
        <w:lastRenderedPageBreak/>
        <w:t>Přílohy</w:t>
      </w:r>
      <w:bookmarkEnd w:id="66"/>
    </w:p>
    <w:p w14:paraId="761344E6" w14:textId="3938756B" w:rsidR="009B7399" w:rsidRDefault="009B7399" w:rsidP="009B7399">
      <w:pPr>
        <w:pStyle w:val="Odstavecseseznamem"/>
        <w:numPr>
          <w:ilvl w:val="0"/>
          <w:numId w:val="30"/>
        </w:numPr>
      </w:pPr>
      <w:r>
        <w:t>Struktura projektu</w:t>
      </w:r>
    </w:p>
    <w:p w14:paraId="62DA3740" w14:textId="1F2F566D" w:rsidR="009B7399" w:rsidRDefault="00C84645" w:rsidP="009B7399">
      <w:pPr>
        <w:pStyle w:val="Odstavecseseznamem"/>
        <w:numPr>
          <w:ilvl w:val="0"/>
          <w:numId w:val="30"/>
        </w:numPr>
      </w:pPr>
      <w:r>
        <w:t xml:space="preserve">Notebook – </w:t>
      </w:r>
      <w:r w:rsidR="00770F9F">
        <w:t>Graf hustoty</w:t>
      </w:r>
    </w:p>
    <w:p w14:paraId="3CFE79B1" w14:textId="5D71CBFB" w:rsidR="00082B50" w:rsidRDefault="00082B50" w:rsidP="008201AF">
      <w:pPr>
        <w:pStyle w:val="Odstavecseseznamem"/>
        <w:numPr>
          <w:ilvl w:val="0"/>
          <w:numId w:val="30"/>
        </w:numPr>
      </w:pPr>
      <w:r>
        <w:t>Notebook – Bodový graf</w:t>
      </w:r>
    </w:p>
    <w:p w14:paraId="71AB31F9" w14:textId="17C944F4" w:rsidR="00082B50" w:rsidRDefault="00082B50" w:rsidP="008201AF">
      <w:pPr>
        <w:pStyle w:val="Odstavecseseznamem"/>
        <w:numPr>
          <w:ilvl w:val="0"/>
          <w:numId w:val="30"/>
        </w:numPr>
      </w:pPr>
      <w:r>
        <w:t>Notebook – Sloupcový graf</w:t>
      </w:r>
    </w:p>
    <w:p w14:paraId="1F671292" w14:textId="41569FC7" w:rsidR="007C4BCE" w:rsidRDefault="007C4BCE" w:rsidP="008201AF">
      <w:pPr>
        <w:pStyle w:val="Odstavecseseznamem"/>
        <w:numPr>
          <w:ilvl w:val="0"/>
          <w:numId w:val="30"/>
        </w:numPr>
      </w:pPr>
      <w:r>
        <w:t>Notebook – Výsečový graf</w:t>
      </w:r>
    </w:p>
    <w:p w14:paraId="333C6039" w14:textId="5FB1087C" w:rsidR="004A3994" w:rsidRDefault="004A3994" w:rsidP="008201AF">
      <w:pPr>
        <w:pStyle w:val="Odstavecseseznamem"/>
        <w:numPr>
          <w:ilvl w:val="0"/>
          <w:numId w:val="30"/>
        </w:numPr>
      </w:pPr>
      <w:r>
        <w:t>Notebook – Choropleth</w:t>
      </w:r>
    </w:p>
    <w:p w14:paraId="25B5A9E9" w14:textId="70B11942" w:rsidR="004A3994" w:rsidRDefault="004A3994" w:rsidP="008201AF">
      <w:pPr>
        <w:pStyle w:val="Odstavecseseznamem"/>
        <w:numPr>
          <w:ilvl w:val="0"/>
          <w:numId w:val="30"/>
        </w:numPr>
      </w:pPr>
      <w:r>
        <w:t>Notebook – Síťový graf</w:t>
      </w:r>
    </w:p>
    <w:p w14:paraId="7AEDBC9A" w14:textId="5D801492" w:rsidR="00420B3F" w:rsidRDefault="00716ABE" w:rsidP="00420B3F">
      <w:pPr>
        <w:pStyle w:val="Odstavecseseznamem"/>
        <w:numPr>
          <w:ilvl w:val="0"/>
          <w:numId w:val="30"/>
        </w:numPr>
      </w:pPr>
      <w:r>
        <w:t>Notebook – Dashboar</w:t>
      </w:r>
      <w:r w:rsidR="00420B3F">
        <w:t>d</w:t>
      </w:r>
    </w:p>
    <w:p w14:paraId="15A20254" w14:textId="1982D0D3" w:rsidR="00420B3F" w:rsidRDefault="00420B3F" w:rsidP="00420B3F">
      <w:pPr>
        <w:pStyle w:val="Odstavecseseznamem"/>
        <w:numPr>
          <w:ilvl w:val="0"/>
          <w:numId w:val="30"/>
        </w:numPr>
      </w:pPr>
      <w:r>
        <w:t>Notebook – Design, téma</w:t>
      </w:r>
    </w:p>
    <w:p w14:paraId="4A91FF33" w14:textId="77777777" w:rsidR="00420B3F" w:rsidRDefault="00420B3F" w:rsidP="00420B3F">
      <w:pPr>
        <w:ind w:left="360"/>
      </w:pPr>
    </w:p>
    <w:p w14:paraId="36F4CFBE" w14:textId="37082BD8" w:rsidR="00770F9F" w:rsidRDefault="00770F9F" w:rsidP="00770F9F">
      <w:pPr>
        <w:spacing w:line="240" w:lineRule="auto"/>
        <w:jc w:val="left"/>
        <w:sectPr w:rsidR="00770F9F" w:rsidSect="00FC3E01">
          <w:headerReference w:type="default" r:id="rId48"/>
          <w:footerReference w:type="default" r:id="rId49"/>
          <w:pgSz w:w="11906" w:h="16838"/>
          <w:pgMar w:top="1701" w:right="1701" w:bottom="1701" w:left="1701" w:header="709" w:footer="709" w:gutter="0"/>
          <w:pgNumType w:start="1"/>
          <w:cols w:space="708"/>
          <w:docGrid w:linePitch="360"/>
        </w:sectPr>
      </w:pPr>
      <w:r>
        <w:br w:type="page"/>
      </w:r>
    </w:p>
    <w:p w14:paraId="719D0609" w14:textId="0BC0F6FD" w:rsidR="004153D1" w:rsidRDefault="004153D1" w:rsidP="00752E2F">
      <w:pPr>
        <w:pStyle w:val="Nadpis1"/>
        <w:numPr>
          <w:ilvl w:val="0"/>
          <w:numId w:val="0"/>
        </w:numPr>
        <w:ind w:left="574" w:hanging="432"/>
      </w:pPr>
      <w:bookmarkStart w:id="67" w:name="_Toc130312418"/>
      <w:bookmarkStart w:id="68" w:name="_Toc131944847"/>
      <w:r>
        <w:lastRenderedPageBreak/>
        <w:t>Struktura projektu</w:t>
      </w:r>
      <w:bookmarkEnd w:id="67"/>
      <w:bookmarkEnd w:id="68"/>
    </w:p>
    <w:p w14:paraId="6C0A3037" w14:textId="320A1593" w:rsidR="004153D1" w:rsidRDefault="004153D1" w:rsidP="004153D1">
      <w:pPr>
        <w:pStyle w:val="Odstavecseseznamem"/>
        <w:numPr>
          <w:ilvl w:val="0"/>
          <w:numId w:val="38"/>
        </w:numPr>
      </w:pPr>
      <w:r>
        <w:t>doc – Práce ve formátu docx a pdf</w:t>
      </w:r>
    </w:p>
    <w:p w14:paraId="7D5BCC34" w14:textId="4619293D" w:rsidR="004153D1" w:rsidRDefault="004153D1" w:rsidP="002E2E23">
      <w:pPr>
        <w:pStyle w:val="Odstavecseseznamem"/>
        <w:numPr>
          <w:ilvl w:val="0"/>
          <w:numId w:val="38"/>
        </w:numPr>
      </w:pPr>
      <w:r>
        <w:t>src – Zdrojové kódy ukázek</w:t>
      </w:r>
      <w:r w:rsidR="00CA7199">
        <w:t xml:space="preserve"> – Jupyter notebooky</w:t>
      </w:r>
    </w:p>
    <w:p w14:paraId="09B03995" w14:textId="17C05DEA" w:rsidR="004153D1" w:rsidRDefault="004153D1" w:rsidP="004153D1">
      <w:pPr>
        <w:pStyle w:val="Odstavecseseznamem"/>
        <w:numPr>
          <w:ilvl w:val="0"/>
          <w:numId w:val="38"/>
        </w:numPr>
      </w:pPr>
      <w:r>
        <w:t>data – Veškerá data využitá v</w:t>
      </w:r>
      <w:r w:rsidR="00F6183A">
        <w:t> </w:t>
      </w:r>
      <w:r>
        <w:t>ukázkách</w:t>
      </w:r>
    </w:p>
    <w:p w14:paraId="40F16788" w14:textId="77777777" w:rsidR="00F6183A" w:rsidRDefault="00F6183A" w:rsidP="00F6183A">
      <w:pPr>
        <w:ind w:left="360"/>
      </w:pPr>
      <w:r>
        <w:t>Všechny soubory jsou dostupné na adrese:</w:t>
      </w:r>
    </w:p>
    <w:p w14:paraId="2445D18D" w14:textId="63042D3A" w:rsidR="00F6183A" w:rsidRPr="00C5004D" w:rsidRDefault="00000000" w:rsidP="00F6183A">
      <w:pPr>
        <w:ind w:left="360"/>
        <w:rPr>
          <w:color w:val="000000" w:themeColor="text1"/>
        </w:rPr>
      </w:pPr>
      <w:hyperlink r:id="rId50" w:history="1">
        <w:r w:rsidR="00F6183A" w:rsidRPr="00C5004D">
          <w:rPr>
            <w:rStyle w:val="Hypertextovodkaz"/>
            <w:color w:val="404040" w:themeColor="text1" w:themeTint="BF"/>
          </w:rPr>
          <w:t>https://github.com/GlummixX/Bachelor_thesis</w:t>
        </w:r>
      </w:hyperlink>
    </w:p>
    <w:p w14:paraId="160468A3" w14:textId="77777777" w:rsidR="004153D1" w:rsidRDefault="004153D1" w:rsidP="004153D1"/>
    <w:p w14:paraId="20F44E2F" w14:textId="77777777" w:rsidR="004153D1" w:rsidRDefault="004153D1" w:rsidP="004153D1"/>
    <w:p w14:paraId="34188E23" w14:textId="77777777" w:rsidR="004153D1" w:rsidRDefault="004153D1" w:rsidP="004153D1"/>
    <w:p w14:paraId="17461315" w14:textId="77777777" w:rsidR="004153D1" w:rsidRDefault="004153D1" w:rsidP="004153D1"/>
    <w:p w14:paraId="64BC070E" w14:textId="2D1199CD" w:rsidR="004153D1" w:rsidRPr="004153D1" w:rsidRDefault="004153D1" w:rsidP="004153D1">
      <w:pPr>
        <w:sectPr w:rsidR="004153D1" w:rsidRPr="004153D1" w:rsidSect="008C1E9D">
          <w:headerReference w:type="default" r:id="rId51"/>
          <w:pgSz w:w="11906" w:h="16838"/>
          <w:pgMar w:top="1701" w:right="1701" w:bottom="1701" w:left="1701" w:header="709" w:footer="709" w:gutter="0"/>
          <w:cols w:space="708"/>
          <w:docGrid w:linePitch="360"/>
        </w:sectPr>
      </w:pPr>
    </w:p>
    <w:p w14:paraId="41F29DDF" w14:textId="5D152C90" w:rsidR="00082B50" w:rsidRDefault="00770F9F" w:rsidP="00770F9F">
      <w:pPr>
        <w:spacing w:line="240" w:lineRule="auto"/>
        <w:jc w:val="left"/>
        <w:sectPr w:rsidR="00082B50" w:rsidSect="008C1E9D">
          <w:headerReference w:type="default" r:id="rId52"/>
          <w:pgSz w:w="11906" w:h="16838"/>
          <w:pgMar w:top="1701" w:right="1701" w:bottom="1701" w:left="1701" w:header="709" w:footer="709" w:gutter="0"/>
          <w:cols w:space="708"/>
          <w:docGrid w:linePitch="360"/>
        </w:sectPr>
      </w:pPr>
      <w:r w:rsidRPr="00770F9F">
        <w:rPr>
          <w:noProof/>
        </w:rPr>
        <w:lastRenderedPageBreak/>
        <w:drawing>
          <wp:anchor distT="0" distB="0" distL="114300" distR="114300" simplePos="0" relativeHeight="251674624" behindDoc="0" locked="0" layoutInCell="1" allowOverlap="1" wp14:anchorId="45A2AB37" wp14:editId="2DDE2B11">
            <wp:simplePos x="0" y="0"/>
            <wp:positionH relativeFrom="margin">
              <wp:align>right</wp:align>
            </wp:positionH>
            <wp:positionV relativeFrom="paragraph">
              <wp:posOffset>4970145</wp:posOffset>
            </wp:positionV>
            <wp:extent cx="5400040" cy="2172970"/>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172970"/>
                    </a:xfrm>
                    <a:prstGeom prst="rect">
                      <a:avLst/>
                    </a:prstGeom>
                  </pic:spPr>
                </pic:pic>
              </a:graphicData>
            </a:graphic>
          </wp:anchor>
        </w:drawing>
      </w:r>
      <w:r w:rsidRPr="00770F9F">
        <w:rPr>
          <w:noProof/>
        </w:rPr>
        <w:drawing>
          <wp:anchor distT="0" distB="0" distL="114300" distR="114300" simplePos="0" relativeHeight="251673600" behindDoc="1" locked="0" layoutInCell="1" allowOverlap="1" wp14:anchorId="5533A359" wp14:editId="33663639">
            <wp:simplePos x="0" y="0"/>
            <wp:positionH relativeFrom="margin">
              <wp:align>right</wp:align>
            </wp:positionH>
            <wp:positionV relativeFrom="paragraph">
              <wp:posOffset>10160</wp:posOffset>
            </wp:positionV>
            <wp:extent cx="5391150" cy="4963866"/>
            <wp:effectExtent l="0" t="0" r="0" b="8255"/>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1150" cy="4963866"/>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ype="page"/>
      </w:r>
      <w:r w:rsidRPr="00770F9F">
        <w:rPr>
          <w:noProof/>
        </w:rPr>
        <w:lastRenderedPageBreak/>
        <w:drawing>
          <wp:anchor distT="0" distB="0" distL="114300" distR="114300" simplePos="0" relativeHeight="251678720" behindDoc="1" locked="0" layoutInCell="1" allowOverlap="1" wp14:anchorId="7A3DA611" wp14:editId="3065D14B">
            <wp:simplePos x="0" y="0"/>
            <wp:positionH relativeFrom="margin">
              <wp:align>right</wp:align>
            </wp:positionH>
            <wp:positionV relativeFrom="paragraph">
              <wp:posOffset>4642485</wp:posOffset>
            </wp:positionV>
            <wp:extent cx="5400040" cy="2245995"/>
            <wp:effectExtent l="0" t="0" r="0" b="1905"/>
            <wp:wrapNone/>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245995"/>
                    </a:xfrm>
                    <a:prstGeom prst="rect">
                      <a:avLst/>
                    </a:prstGeom>
                  </pic:spPr>
                </pic:pic>
              </a:graphicData>
            </a:graphic>
          </wp:anchor>
        </w:drawing>
      </w:r>
      <w:r w:rsidRPr="00770F9F">
        <w:rPr>
          <w:noProof/>
        </w:rPr>
        <w:drawing>
          <wp:anchor distT="0" distB="0" distL="114300" distR="114300" simplePos="0" relativeHeight="251677696" behindDoc="1" locked="0" layoutInCell="1" allowOverlap="1" wp14:anchorId="1CCC7042" wp14:editId="20437110">
            <wp:simplePos x="0" y="0"/>
            <wp:positionH relativeFrom="margin">
              <wp:align>right</wp:align>
            </wp:positionH>
            <wp:positionV relativeFrom="paragraph">
              <wp:posOffset>3368040</wp:posOffset>
            </wp:positionV>
            <wp:extent cx="5400040" cy="1274445"/>
            <wp:effectExtent l="0" t="0" r="0" b="1905"/>
            <wp:wrapNone/>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274445"/>
                    </a:xfrm>
                    <a:prstGeom prst="rect">
                      <a:avLst/>
                    </a:prstGeom>
                  </pic:spPr>
                </pic:pic>
              </a:graphicData>
            </a:graphic>
          </wp:anchor>
        </w:drawing>
      </w:r>
      <w:r w:rsidRPr="00770F9F">
        <w:rPr>
          <w:noProof/>
        </w:rPr>
        <w:drawing>
          <wp:anchor distT="0" distB="0" distL="114300" distR="114300" simplePos="0" relativeHeight="251675648" behindDoc="1" locked="0" layoutInCell="1" allowOverlap="1" wp14:anchorId="5EE8792C" wp14:editId="4EF83BBB">
            <wp:simplePos x="0" y="0"/>
            <wp:positionH relativeFrom="margin">
              <wp:align>right</wp:align>
            </wp:positionH>
            <wp:positionV relativeFrom="paragraph">
              <wp:posOffset>-3810</wp:posOffset>
            </wp:positionV>
            <wp:extent cx="5400040" cy="1479550"/>
            <wp:effectExtent l="0" t="0" r="0" b="6350"/>
            <wp:wrapNone/>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479550"/>
                    </a:xfrm>
                    <a:prstGeom prst="rect">
                      <a:avLst/>
                    </a:prstGeom>
                  </pic:spPr>
                </pic:pic>
              </a:graphicData>
            </a:graphic>
          </wp:anchor>
        </w:drawing>
      </w:r>
      <w:r>
        <w:t xml:space="preserve"> </w:t>
      </w:r>
      <w:r w:rsidRPr="00770F9F">
        <w:rPr>
          <w:noProof/>
        </w:rPr>
        <w:drawing>
          <wp:anchor distT="0" distB="0" distL="114300" distR="114300" simplePos="0" relativeHeight="251676672" behindDoc="1" locked="0" layoutInCell="1" allowOverlap="1" wp14:anchorId="78AE12CA" wp14:editId="096596D8">
            <wp:simplePos x="0" y="0"/>
            <wp:positionH relativeFrom="margin">
              <wp:align>right</wp:align>
            </wp:positionH>
            <wp:positionV relativeFrom="paragraph">
              <wp:posOffset>1246505</wp:posOffset>
            </wp:positionV>
            <wp:extent cx="5400040" cy="1826260"/>
            <wp:effectExtent l="0" t="0" r="0" b="2540"/>
            <wp:wrapNone/>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826260"/>
                    </a:xfrm>
                    <a:prstGeom prst="rect">
                      <a:avLst/>
                    </a:prstGeom>
                  </pic:spPr>
                </pic:pic>
              </a:graphicData>
            </a:graphic>
          </wp:anchor>
        </w:drawing>
      </w:r>
    </w:p>
    <w:p w14:paraId="114AD60A" w14:textId="1DA56993" w:rsidR="00930CC8" w:rsidRDefault="00910998">
      <w:pPr>
        <w:spacing w:line="240" w:lineRule="auto"/>
        <w:jc w:val="left"/>
      </w:pPr>
      <w:r w:rsidRPr="00910998">
        <w:rPr>
          <w:noProof/>
        </w:rPr>
        <w:lastRenderedPageBreak/>
        <w:drawing>
          <wp:anchor distT="0" distB="0" distL="114300" distR="114300" simplePos="0" relativeHeight="251680768" behindDoc="1" locked="0" layoutInCell="1" allowOverlap="1" wp14:anchorId="6DD000B2" wp14:editId="30070F80">
            <wp:simplePos x="0" y="0"/>
            <wp:positionH relativeFrom="margin">
              <wp:align>right</wp:align>
            </wp:positionH>
            <wp:positionV relativeFrom="paragraph">
              <wp:posOffset>4547870</wp:posOffset>
            </wp:positionV>
            <wp:extent cx="5400040" cy="221234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anchor>
        </w:drawing>
      </w:r>
      <w:r w:rsidRPr="00910998">
        <w:rPr>
          <w:noProof/>
        </w:rPr>
        <w:drawing>
          <wp:anchor distT="0" distB="0" distL="114300" distR="114300" simplePos="0" relativeHeight="251679744" behindDoc="1" locked="0" layoutInCell="1" allowOverlap="1" wp14:anchorId="679737FD" wp14:editId="7E4B17F9">
            <wp:simplePos x="0" y="0"/>
            <wp:positionH relativeFrom="margin">
              <wp:align>center</wp:align>
            </wp:positionH>
            <wp:positionV relativeFrom="paragraph">
              <wp:posOffset>-11875</wp:posOffset>
            </wp:positionV>
            <wp:extent cx="5400040" cy="4559935"/>
            <wp:effectExtent l="0" t="0" r="0" b="0"/>
            <wp:wrapNone/>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4559935"/>
                    </a:xfrm>
                    <a:prstGeom prst="rect">
                      <a:avLst/>
                    </a:prstGeom>
                  </pic:spPr>
                </pic:pic>
              </a:graphicData>
            </a:graphic>
          </wp:anchor>
        </w:drawing>
      </w:r>
      <w:r w:rsidR="00930CC8">
        <w:br w:type="page"/>
      </w:r>
    </w:p>
    <w:p w14:paraId="1C02E800" w14:textId="3F0DF727" w:rsidR="00930CC8" w:rsidRDefault="00910998" w:rsidP="00082B50">
      <w:pPr>
        <w:sectPr w:rsidR="00930CC8" w:rsidSect="008C1E9D">
          <w:headerReference w:type="default" r:id="rId61"/>
          <w:pgSz w:w="11906" w:h="16838"/>
          <w:pgMar w:top="1701" w:right="1701" w:bottom="1701" w:left="1701" w:header="709" w:footer="709" w:gutter="0"/>
          <w:cols w:space="708"/>
          <w:docGrid w:linePitch="360"/>
        </w:sectPr>
      </w:pPr>
      <w:r w:rsidRPr="00910998">
        <w:rPr>
          <w:noProof/>
        </w:rPr>
        <w:lastRenderedPageBreak/>
        <w:drawing>
          <wp:anchor distT="0" distB="0" distL="114300" distR="114300" simplePos="0" relativeHeight="251681792" behindDoc="1" locked="0" layoutInCell="1" allowOverlap="1" wp14:anchorId="00FF62D8" wp14:editId="26C7FFB8">
            <wp:simplePos x="0" y="0"/>
            <wp:positionH relativeFrom="margin">
              <wp:align>right</wp:align>
            </wp:positionH>
            <wp:positionV relativeFrom="paragraph">
              <wp:posOffset>11793</wp:posOffset>
            </wp:positionV>
            <wp:extent cx="5400040" cy="128524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1285240"/>
                    </a:xfrm>
                    <a:prstGeom prst="rect">
                      <a:avLst/>
                    </a:prstGeom>
                  </pic:spPr>
                </pic:pic>
              </a:graphicData>
            </a:graphic>
          </wp:anchor>
        </w:drawing>
      </w:r>
      <w:r w:rsidRPr="00910998">
        <w:rPr>
          <w:noProof/>
        </w:rPr>
        <w:drawing>
          <wp:anchor distT="0" distB="0" distL="114300" distR="114300" simplePos="0" relativeHeight="251684864" behindDoc="1" locked="0" layoutInCell="1" allowOverlap="1" wp14:anchorId="347FB6B8" wp14:editId="140E270A">
            <wp:simplePos x="0" y="0"/>
            <wp:positionH relativeFrom="margin">
              <wp:align>right</wp:align>
            </wp:positionH>
            <wp:positionV relativeFrom="paragraph">
              <wp:posOffset>4754691</wp:posOffset>
            </wp:positionV>
            <wp:extent cx="5400040" cy="2292985"/>
            <wp:effectExtent l="0" t="0" r="0" b="0"/>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292985"/>
                    </a:xfrm>
                    <a:prstGeom prst="rect">
                      <a:avLst/>
                    </a:prstGeom>
                  </pic:spPr>
                </pic:pic>
              </a:graphicData>
            </a:graphic>
          </wp:anchor>
        </w:drawing>
      </w:r>
      <w:r w:rsidRPr="00910998">
        <w:rPr>
          <w:noProof/>
        </w:rPr>
        <w:drawing>
          <wp:anchor distT="0" distB="0" distL="114300" distR="114300" simplePos="0" relativeHeight="251683840" behindDoc="1" locked="0" layoutInCell="1" allowOverlap="1" wp14:anchorId="5C8304E2" wp14:editId="102F8848">
            <wp:simplePos x="0" y="0"/>
            <wp:positionH relativeFrom="margin">
              <wp:align>right</wp:align>
            </wp:positionH>
            <wp:positionV relativeFrom="paragraph">
              <wp:posOffset>3247043</wp:posOffset>
            </wp:positionV>
            <wp:extent cx="5400040" cy="1480820"/>
            <wp:effectExtent l="0" t="0" r="0" b="508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1480820"/>
                    </a:xfrm>
                    <a:prstGeom prst="rect">
                      <a:avLst/>
                    </a:prstGeom>
                  </pic:spPr>
                </pic:pic>
              </a:graphicData>
            </a:graphic>
          </wp:anchor>
        </w:drawing>
      </w:r>
      <w:r w:rsidRPr="00910998">
        <w:rPr>
          <w:noProof/>
        </w:rPr>
        <w:drawing>
          <wp:anchor distT="0" distB="0" distL="114300" distR="114300" simplePos="0" relativeHeight="251682816" behindDoc="1" locked="0" layoutInCell="1" allowOverlap="1" wp14:anchorId="462E4E9B" wp14:editId="3A732A45">
            <wp:simplePos x="0" y="0"/>
            <wp:positionH relativeFrom="margin">
              <wp:align>right</wp:align>
            </wp:positionH>
            <wp:positionV relativeFrom="paragraph">
              <wp:posOffset>1061984</wp:posOffset>
            </wp:positionV>
            <wp:extent cx="5400040" cy="1812925"/>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1812925"/>
                    </a:xfrm>
                    <a:prstGeom prst="rect">
                      <a:avLst/>
                    </a:prstGeom>
                  </pic:spPr>
                </pic:pic>
              </a:graphicData>
            </a:graphic>
          </wp:anchor>
        </w:drawing>
      </w:r>
    </w:p>
    <w:p w14:paraId="704E29CF" w14:textId="4B423414" w:rsidR="00C84645" w:rsidRDefault="007F642D">
      <w:pPr>
        <w:spacing w:line="240" w:lineRule="auto"/>
        <w:jc w:val="left"/>
      </w:pPr>
      <w:r w:rsidRPr="007F642D">
        <w:rPr>
          <w:noProof/>
        </w:rPr>
        <w:lastRenderedPageBreak/>
        <w:drawing>
          <wp:anchor distT="0" distB="0" distL="114300" distR="114300" simplePos="0" relativeHeight="251686912" behindDoc="1" locked="0" layoutInCell="1" allowOverlap="1" wp14:anchorId="45D4B097" wp14:editId="00BBC86F">
            <wp:simplePos x="0" y="0"/>
            <wp:positionH relativeFrom="margin">
              <wp:align>right</wp:align>
            </wp:positionH>
            <wp:positionV relativeFrom="paragraph">
              <wp:posOffset>4682490</wp:posOffset>
            </wp:positionV>
            <wp:extent cx="5400040" cy="2311400"/>
            <wp:effectExtent l="0" t="0" r="0" b="0"/>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311400"/>
                    </a:xfrm>
                    <a:prstGeom prst="rect">
                      <a:avLst/>
                    </a:prstGeom>
                  </pic:spPr>
                </pic:pic>
              </a:graphicData>
            </a:graphic>
          </wp:anchor>
        </w:drawing>
      </w:r>
      <w:r w:rsidRPr="007F642D">
        <w:rPr>
          <w:noProof/>
        </w:rPr>
        <w:drawing>
          <wp:anchor distT="0" distB="0" distL="114300" distR="114300" simplePos="0" relativeHeight="251685888" behindDoc="1" locked="0" layoutInCell="1" allowOverlap="1" wp14:anchorId="35801512" wp14:editId="07A648C0">
            <wp:simplePos x="0" y="0"/>
            <wp:positionH relativeFrom="margin">
              <wp:align>right</wp:align>
            </wp:positionH>
            <wp:positionV relativeFrom="paragraph">
              <wp:posOffset>-3810</wp:posOffset>
            </wp:positionV>
            <wp:extent cx="5400040" cy="4700270"/>
            <wp:effectExtent l="0" t="0" r="0" b="508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4700270"/>
                    </a:xfrm>
                    <a:prstGeom prst="rect">
                      <a:avLst/>
                    </a:prstGeom>
                  </pic:spPr>
                </pic:pic>
              </a:graphicData>
            </a:graphic>
          </wp:anchor>
        </w:drawing>
      </w:r>
      <w:r w:rsidR="00C84645">
        <w:br w:type="page"/>
      </w:r>
    </w:p>
    <w:p w14:paraId="3C508948" w14:textId="04104CA1" w:rsidR="00C84645" w:rsidRDefault="007F642D">
      <w:r w:rsidRPr="007F642D">
        <w:rPr>
          <w:noProof/>
        </w:rPr>
        <w:lastRenderedPageBreak/>
        <w:drawing>
          <wp:anchor distT="0" distB="0" distL="114300" distR="114300" simplePos="0" relativeHeight="251687936" behindDoc="1" locked="0" layoutInCell="1" allowOverlap="1" wp14:anchorId="7A96ECFA" wp14:editId="00585EBC">
            <wp:simplePos x="0" y="0"/>
            <wp:positionH relativeFrom="margin">
              <wp:align>right</wp:align>
            </wp:positionH>
            <wp:positionV relativeFrom="paragraph">
              <wp:posOffset>5715</wp:posOffset>
            </wp:positionV>
            <wp:extent cx="5400040" cy="1315720"/>
            <wp:effectExtent l="0" t="0" r="0"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40" cy="1315720"/>
                    </a:xfrm>
                    <a:prstGeom prst="rect">
                      <a:avLst/>
                    </a:prstGeom>
                  </pic:spPr>
                </pic:pic>
              </a:graphicData>
            </a:graphic>
          </wp:anchor>
        </w:drawing>
      </w:r>
    </w:p>
    <w:p w14:paraId="4F3E1A6C" w14:textId="756FAA6D" w:rsidR="00C84645" w:rsidRDefault="007F642D">
      <w:pPr>
        <w:sectPr w:rsidR="00C84645" w:rsidSect="008C1E9D">
          <w:headerReference w:type="default" r:id="rId69"/>
          <w:pgSz w:w="11906" w:h="16838"/>
          <w:pgMar w:top="1701" w:right="1701" w:bottom="1701" w:left="1701" w:header="709" w:footer="709" w:gutter="0"/>
          <w:cols w:space="708"/>
          <w:docGrid w:linePitch="360"/>
        </w:sectPr>
      </w:pPr>
      <w:r w:rsidRPr="007F642D">
        <w:rPr>
          <w:noProof/>
        </w:rPr>
        <w:drawing>
          <wp:anchor distT="0" distB="0" distL="114300" distR="114300" simplePos="0" relativeHeight="251691008" behindDoc="1" locked="0" layoutInCell="1" allowOverlap="1" wp14:anchorId="57EA0ECF" wp14:editId="6F2D09D3">
            <wp:simplePos x="0" y="0"/>
            <wp:positionH relativeFrom="margin">
              <wp:align>right</wp:align>
            </wp:positionH>
            <wp:positionV relativeFrom="paragraph">
              <wp:posOffset>4643120</wp:posOffset>
            </wp:positionV>
            <wp:extent cx="5400040" cy="2292985"/>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0040" cy="2292985"/>
                    </a:xfrm>
                    <a:prstGeom prst="rect">
                      <a:avLst/>
                    </a:prstGeom>
                  </pic:spPr>
                </pic:pic>
              </a:graphicData>
            </a:graphic>
          </wp:anchor>
        </w:drawing>
      </w:r>
      <w:r w:rsidRPr="007F642D">
        <w:rPr>
          <w:noProof/>
        </w:rPr>
        <w:drawing>
          <wp:anchor distT="0" distB="0" distL="114300" distR="114300" simplePos="0" relativeHeight="251689984" behindDoc="1" locked="0" layoutInCell="1" allowOverlap="1" wp14:anchorId="14F4F038" wp14:editId="0C889CE2">
            <wp:simplePos x="0" y="0"/>
            <wp:positionH relativeFrom="margin">
              <wp:align>right</wp:align>
            </wp:positionH>
            <wp:positionV relativeFrom="paragraph">
              <wp:posOffset>3147695</wp:posOffset>
            </wp:positionV>
            <wp:extent cx="5400040" cy="1477645"/>
            <wp:effectExtent l="0" t="0" r="0" b="8255"/>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40" cy="1477645"/>
                    </a:xfrm>
                    <a:prstGeom prst="rect">
                      <a:avLst/>
                    </a:prstGeom>
                  </pic:spPr>
                </pic:pic>
              </a:graphicData>
            </a:graphic>
          </wp:anchor>
        </w:drawing>
      </w:r>
      <w:r w:rsidRPr="007F642D">
        <w:rPr>
          <w:noProof/>
        </w:rPr>
        <w:drawing>
          <wp:anchor distT="0" distB="0" distL="114300" distR="114300" simplePos="0" relativeHeight="251688960" behindDoc="1" locked="0" layoutInCell="1" allowOverlap="1" wp14:anchorId="6F0539C0" wp14:editId="341DB613">
            <wp:simplePos x="0" y="0"/>
            <wp:positionH relativeFrom="margin">
              <wp:align>right</wp:align>
            </wp:positionH>
            <wp:positionV relativeFrom="paragraph">
              <wp:posOffset>1053465</wp:posOffset>
            </wp:positionV>
            <wp:extent cx="5400040" cy="1846580"/>
            <wp:effectExtent l="0" t="0" r="0" b="127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anchor>
        </w:drawing>
      </w:r>
    </w:p>
    <w:p w14:paraId="4F47240A" w14:textId="102A3FC7" w:rsidR="007C4BCE" w:rsidRDefault="000E78BC">
      <w:pPr>
        <w:spacing w:line="240" w:lineRule="auto"/>
        <w:jc w:val="left"/>
      </w:pPr>
      <w:r w:rsidRPr="000E78BC">
        <w:rPr>
          <w:noProof/>
        </w:rPr>
        <w:lastRenderedPageBreak/>
        <w:drawing>
          <wp:anchor distT="0" distB="0" distL="114300" distR="114300" simplePos="0" relativeHeight="251693056" behindDoc="1" locked="0" layoutInCell="1" allowOverlap="1" wp14:anchorId="0C3904C0" wp14:editId="2D455104">
            <wp:simplePos x="0" y="0"/>
            <wp:positionH relativeFrom="margin">
              <wp:align>left</wp:align>
            </wp:positionH>
            <wp:positionV relativeFrom="paragraph">
              <wp:posOffset>4608146</wp:posOffset>
            </wp:positionV>
            <wp:extent cx="2453717" cy="2268187"/>
            <wp:effectExtent l="0" t="0" r="3810"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6486" cy="2279990"/>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2032" behindDoc="1" locked="0" layoutInCell="1" allowOverlap="1" wp14:anchorId="41F4013F" wp14:editId="6D64A4C7">
            <wp:simplePos x="0" y="0"/>
            <wp:positionH relativeFrom="margin">
              <wp:align>right</wp:align>
            </wp:positionH>
            <wp:positionV relativeFrom="paragraph">
              <wp:posOffset>11876</wp:posOffset>
            </wp:positionV>
            <wp:extent cx="5400040" cy="4549140"/>
            <wp:effectExtent l="0" t="0" r="0" b="3810"/>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4549140"/>
                    </a:xfrm>
                    <a:prstGeom prst="rect">
                      <a:avLst/>
                    </a:prstGeom>
                  </pic:spPr>
                </pic:pic>
              </a:graphicData>
            </a:graphic>
          </wp:anchor>
        </w:drawing>
      </w:r>
      <w:r w:rsidR="007C4BCE">
        <w:br w:type="page"/>
      </w:r>
    </w:p>
    <w:p w14:paraId="180D52EA" w14:textId="5037D95D" w:rsidR="00E92407" w:rsidRDefault="00E92407">
      <w:pPr>
        <w:spacing w:line="240" w:lineRule="auto"/>
        <w:jc w:val="left"/>
      </w:pPr>
      <w:r w:rsidRPr="00A10BCD">
        <w:rPr>
          <w:noProof/>
        </w:rPr>
        <w:lastRenderedPageBreak/>
        <w:drawing>
          <wp:anchor distT="0" distB="0" distL="114300" distR="114300" simplePos="0" relativeHeight="251697152" behindDoc="1" locked="0" layoutInCell="1" allowOverlap="1" wp14:anchorId="3B27A373" wp14:editId="27745C20">
            <wp:simplePos x="0" y="0"/>
            <wp:positionH relativeFrom="margin">
              <wp:align>right</wp:align>
            </wp:positionH>
            <wp:positionV relativeFrom="paragraph">
              <wp:posOffset>5622100</wp:posOffset>
            </wp:positionV>
            <wp:extent cx="5400040" cy="2094865"/>
            <wp:effectExtent l="0" t="0" r="0" b="635"/>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anchor>
        </w:drawing>
      </w:r>
      <w:r w:rsidRPr="00A10BCD">
        <w:rPr>
          <w:noProof/>
        </w:rPr>
        <w:drawing>
          <wp:anchor distT="0" distB="0" distL="114300" distR="114300" simplePos="0" relativeHeight="251696128" behindDoc="1" locked="0" layoutInCell="1" allowOverlap="1" wp14:anchorId="4505E276" wp14:editId="702B4BBD">
            <wp:simplePos x="0" y="0"/>
            <wp:positionH relativeFrom="margin">
              <wp:align>center</wp:align>
            </wp:positionH>
            <wp:positionV relativeFrom="paragraph">
              <wp:posOffset>3858911</wp:posOffset>
            </wp:positionV>
            <wp:extent cx="5400040" cy="1766570"/>
            <wp:effectExtent l="0" t="0" r="0" b="5080"/>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1766570"/>
                    </a:xfrm>
                    <a:prstGeom prst="rect">
                      <a:avLst/>
                    </a:prstGeom>
                  </pic:spPr>
                </pic:pic>
              </a:graphicData>
            </a:graphic>
          </wp:anchor>
        </w:drawing>
      </w:r>
      <w:r w:rsidRPr="000E78BC">
        <w:rPr>
          <w:noProof/>
        </w:rPr>
        <w:drawing>
          <wp:anchor distT="0" distB="0" distL="114300" distR="114300" simplePos="0" relativeHeight="251695104" behindDoc="1" locked="0" layoutInCell="1" allowOverlap="1" wp14:anchorId="69226397" wp14:editId="7A631FF1">
            <wp:simplePos x="0" y="0"/>
            <wp:positionH relativeFrom="margin">
              <wp:align>center</wp:align>
            </wp:positionH>
            <wp:positionV relativeFrom="paragraph">
              <wp:posOffset>1297470</wp:posOffset>
            </wp:positionV>
            <wp:extent cx="3433313" cy="2362219"/>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33313" cy="2362219"/>
                    </a:xfrm>
                    <a:prstGeom prst="rect">
                      <a:avLst/>
                    </a:prstGeom>
                  </pic:spPr>
                </pic:pic>
              </a:graphicData>
            </a:graphic>
            <wp14:sizeRelH relativeFrom="margin">
              <wp14:pctWidth>0</wp14:pctWidth>
            </wp14:sizeRelH>
            <wp14:sizeRelV relativeFrom="margin">
              <wp14:pctHeight>0</wp14:pctHeight>
            </wp14:sizeRelV>
          </wp:anchor>
        </w:drawing>
      </w:r>
      <w:r w:rsidRPr="000E78BC">
        <w:rPr>
          <w:noProof/>
        </w:rPr>
        <w:drawing>
          <wp:anchor distT="0" distB="0" distL="114300" distR="114300" simplePos="0" relativeHeight="251694080" behindDoc="1" locked="0" layoutInCell="1" allowOverlap="1" wp14:anchorId="1C477F74" wp14:editId="08C173D0">
            <wp:simplePos x="0" y="0"/>
            <wp:positionH relativeFrom="margin">
              <wp:align>center</wp:align>
            </wp:positionH>
            <wp:positionV relativeFrom="paragraph">
              <wp:posOffset>11314</wp:posOffset>
            </wp:positionV>
            <wp:extent cx="5400040" cy="1304925"/>
            <wp:effectExtent l="0" t="0" r="0"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anchor>
        </w:drawing>
      </w:r>
    </w:p>
    <w:p w14:paraId="59D9FD0D" w14:textId="180B4ABA" w:rsidR="00082B50" w:rsidRDefault="00082B50" w:rsidP="00082B50">
      <w:pPr>
        <w:sectPr w:rsidR="00082B50" w:rsidSect="008C1E9D">
          <w:headerReference w:type="default" r:id="rId79"/>
          <w:pgSz w:w="11906" w:h="16838"/>
          <w:pgMar w:top="1701" w:right="1701" w:bottom="1701" w:left="1701" w:header="709" w:footer="709" w:gutter="0"/>
          <w:cols w:space="708"/>
          <w:docGrid w:linePitch="360"/>
        </w:sectPr>
      </w:pPr>
    </w:p>
    <w:p w14:paraId="0A57931A" w14:textId="3AD0D078" w:rsidR="0031684E" w:rsidRDefault="0031684E" w:rsidP="007C0DE1">
      <w:pPr>
        <w:pStyle w:val="Nadpis1"/>
        <w:numPr>
          <w:ilvl w:val="0"/>
          <w:numId w:val="0"/>
        </w:numPr>
        <w:ind w:left="574" w:hanging="432"/>
      </w:pPr>
      <w:bookmarkStart w:id="69" w:name="_Toc129510363"/>
      <w:bookmarkStart w:id="70" w:name="_Toc129510687"/>
      <w:bookmarkStart w:id="71" w:name="_Toc130312419"/>
      <w:bookmarkStart w:id="72" w:name="_Toc131944848"/>
      <w:r>
        <w:lastRenderedPageBreak/>
        <w:t>Choropleth</w:t>
      </w:r>
      <w:bookmarkEnd w:id="69"/>
      <w:bookmarkEnd w:id="70"/>
      <w:bookmarkEnd w:id="71"/>
      <w:bookmarkEnd w:id="72"/>
    </w:p>
    <w:p w14:paraId="1D6771FB" w14:textId="31E50B5F" w:rsidR="00B637E0" w:rsidRDefault="0031684E" w:rsidP="0031684E">
      <w:r>
        <w:t>Celá ukázka i s kódem je příliš obsáhlá, lze jí nalézt v digitální podobě.</w:t>
      </w:r>
    </w:p>
    <w:p w14:paraId="73B9F152" w14:textId="5F538DA9" w:rsidR="00CD10CF" w:rsidRDefault="00990825" w:rsidP="0031684E">
      <w:r w:rsidRPr="00990825">
        <w:rPr>
          <w:noProof/>
        </w:rPr>
        <w:drawing>
          <wp:anchor distT="0" distB="0" distL="114300" distR="114300" simplePos="0" relativeHeight="251714560" behindDoc="1" locked="0" layoutInCell="1" allowOverlap="1" wp14:anchorId="03285D30" wp14:editId="236E7599">
            <wp:simplePos x="0" y="0"/>
            <wp:positionH relativeFrom="margin">
              <wp:align>left</wp:align>
            </wp:positionH>
            <wp:positionV relativeFrom="paragraph">
              <wp:posOffset>151100</wp:posOffset>
            </wp:positionV>
            <wp:extent cx="5400040" cy="215900"/>
            <wp:effectExtent l="0" t="0" r="0" b="0"/>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0464" behindDoc="1" locked="0" layoutInCell="1" allowOverlap="1" wp14:anchorId="3563359B" wp14:editId="65FD1071">
            <wp:simplePos x="0" y="0"/>
            <wp:positionH relativeFrom="margin">
              <wp:align>center</wp:align>
            </wp:positionH>
            <wp:positionV relativeFrom="paragraph">
              <wp:posOffset>311150</wp:posOffset>
            </wp:positionV>
            <wp:extent cx="4652489" cy="2519916"/>
            <wp:effectExtent l="0" t="0" r="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52489" cy="2519916"/>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3536" behindDoc="1" locked="0" layoutInCell="1" allowOverlap="1" wp14:anchorId="6C80E7E9" wp14:editId="50906BB2">
            <wp:simplePos x="0" y="0"/>
            <wp:positionH relativeFrom="margin">
              <wp:align>left</wp:align>
            </wp:positionH>
            <wp:positionV relativeFrom="paragraph">
              <wp:posOffset>2827950</wp:posOffset>
            </wp:positionV>
            <wp:extent cx="5400040" cy="215900"/>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B637E0">
        <w:rPr>
          <w:noProof/>
        </w:rPr>
        <w:drawing>
          <wp:anchor distT="0" distB="0" distL="114300" distR="114300" simplePos="0" relativeHeight="251711488" behindDoc="1" locked="0" layoutInCell="1" allowOverlap="1" wp14:anchorId="05B7F465" wp14:editId="4C79B334">
            <wp:simplePos x="0" y="0"/>
            <wp:positionH relativeFrom="margin">
              <wp:align>center</wp:align>
            </wp:positionH>
            <wp:positionV relativeFrom="paragraph">
              <wp:posOffset>3042242</wp:posOffset>
            </wp:positionV>
            <wp:extent cx="4827181" cy="2487383"/>
            <wp:effectExtent l="0" t="0" r="0" b="8255"/>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27181" cy="2487383"/>
                    </a:xfrm>
                    <a:prstGeom prst="rect">
                      <a:avLst/>
                    </a:prstGeom>
                  </pic:spPr>
                </pic:pic>
              </a:graphicData>
            </a:graphic>
            <wp14:sizeRelH relativeFrom="margin">
              <wp14:pctWidth>0</wp14:pctWidth>
            </wp14:sizeRelH>
            <wp14:sizeRelV relativeFrom="margin">
              <wp14:pctHeight>0</wp14:pctHeight>
            </wp14:sizeRelV>
          </wp:anchor>
        </w:drawing>
      </w:r>
      <w:r w:rsidRPr="00990825">
        <w:rPr>
          <w:noProof/>
        </w:rPr>
        <w:drawing>
          <wp:anchor distT="0" distB="0" distL="114300" distR="114300" simplePos="0" relativeHeight="251715584" behindDoc="1" locked="0" layoutInCell="1" allowOverlap="1" wp14:anchorId="29D8CE33" wp14:editId="393271FA">
            <wp:simplePos x="0" y="0"/>
            <wp:positionH relativeFrom="margin">
              <wp:align>left</wp:align>
            </wp:positionH>
            <wp:positionV relativeFrom="paragraph">
              <wp:posOffset>5531559</wp:posOffset>
            </wp:positionV>
            <wp:extent cx="5400040" cy="215900"/>
            <wp:effectExtent l="0" t="0" r="0"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215900"/>
                    </a:xfrm>
                    <a:prstGeom prst="rect">
                      <a:avLst/>
                    </a:prstGeom>
                  </pic:spPr>
                </pic:pic>
              </a:graphicData>
            </a:graphic>
          </wp:anchor>
        </w:drawing>
      </w:r>
      <w:r w:rsidRPr="00990825">
        <w:rPr>
          <w:noProof/>
        </w:rPr>
        <w:drawing>
          <wp:anchor distT="0" distB="0" distL="114300" distR="114300" simplePos="0" relativeHeight="251712512" behindDoc="1" locked="0" layoutInCell="1" allowOverlap="1" wp14:anchorId="0C199F32" wp14:editId="6E2AA0AC">
            <wp:simplePos x="0" y="0"/>
            <wp:positionH relativeFrom="margin">
              <wp:align>center</wp:align>
            </wp:positionH>
            <wp:positionV relativeFrom="paragraph">
              <wp:posOffset>5673090</wp:posOffset>
            </wp:positionV>
            <wp:extent cx="4837814" cy="2038891"/>
            <wp:effectExtent l="0" t="0" r="127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837814" cy="2038891"/>
                    </a:xfrm>
                    <a:prstGeom prst="rect">
                      <a:avLst/>
                    </a:prstGeom>
                  </pic:spPr>
                </pic:pic>
              </a:graphicData>
            </a:graphic>
            <wp14:sizeRelH relativeFrom="margin">
              <wp14:pctWidth>0</wp14:pctWidth>
            </wp14:sizeRelH>
            <wp14:sizeRelV relativeFrom="margin">
              <wp14:pctHeight>0</wp14:pctHeight>
            </wp14:sizeRelV>
          </wp:anchor>
        </w:drawing>
      </w:r>
      <w:r w:rsidR="00CD10CF">
        <w:br w:type="page"/>
      </w:r>
    </w:p>
    <w:p w14:paraId="67964D50" w14:textId="099B3C6B" w:rsidR="00CD10CF" w:rsidRDefault="00CD10CF" w:rsidP="00085D87">
      <w:pPr>
        <w:sectPr w:rsidR="00CD10CF" w:rsidSect="008C1E9D">
          <w:headerReference w:type="default" r:id="rId86"/>
          <w:pgSz w:w="11906" w:h="16838"/>
          <w:pgMar w:top="1701" w:right="1701" w:bottom="1701" w:left="1701" w:header="709" w:footer="709" w:gutter="0"/>
          <w:cols w:space="708"/>
          <w:docGrid w:linePitch="360"/>
        </w:sectPr>
      </w:pPr>
    </w:p>
    <w:p w14:paraId="208750F9" w14:textId="6D8B9338" w:rsidR="004370FD" w:rsidRDefault="00D16673" w:rsidP="004370FD">
      <w:r w:rsidRPr="00D16673">
        <w:rPr>
          <w:noProof/>
        </w:rPr>
        <w:lastRenderedPageBreak/>
        <w:drawing>
          <wp:anchor distT="0" distB="0" distL="114300" distR="114300" simplePos="0" relativeHeight="251701248" behindDoc="1" locked="0" layoutInCell="1" allowOverlap="1" wp14:anchorId="0812CBF1" wp14:editId="67F96C89">
            <wp:simplePos x="0" y="0"/>
            <wp:positionH relativeFrom="margin">
              <wp:align>center</wp:align>
            </wp:positionH>
            <wp:positionV relativeFrom="paragraph">
              <wp:posOffset>7043965</wp:posOffset>
            </wp:positionV>
            <wp:extent cx="5400040" cy="1473835"/>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1473835"/>
                    </a:xfrm>
                    <a:prstGeom prst="rect">
                      <a:avLst/>
                    </a:prstGeom>
                  </pic:spPr>
                </pic:pic>
              </a:graphicData>
            </a:graphic>
          </wp:anchor>
        </w:drawing>
      </w:r>
      <w:r w:rsidRPr="00D16673">
        <w:rPr>
          <w:noProof/>
        </w:rPr>
        <w:drawing>
          <wp:anchor distT="0" distB="0" distL="114300" distR="114300" simplePos="0" relativeHeight="251700224" behindDoc="1" locked="0" layoutInCell="1" allowOverlap="1" wp14:anchorId="453ADB68" wp14:editId="37487D26">
            <wp:simplePos x="0" y="0"/>
            <wp:positionH relativeFrom="margin">
              <wp:align>right</wp:align>
            </wp:positionH>
            <wp:positionV relativeFrom="paragraph">
              <wp:posOffset>2267288</wp:posOffset>
            </wp:positionV>
            <wp:extent cx="5400040" cy="4700270"/>
            <wp:effectExtent l="0" t="0" r="0" b="508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4700270"/>
                    </a:xfrm>
                    <a:prstGeom prst="rect">
                      <a:avLst/>
                    </a:prstGeom>
                  </pic:spPr>
                </pic:pic>
              </a:graphicData>
            </a:graphic>
          </wp:anchor>
        </w:drawing>
      </w:r>
      <w:r w:rsidR="00333E10" w:rsidRPr="00333E10">
        <w:rPr>
          <w:noProof/>
        </w:rPr>
        <w:drawing>
          <wp:anchor distT="0" distB="0" distL="114300" distR="114300" simplePos="0" relativeHeight="251698176" behindDoc="1" locked="0" layoutInCell="1" allowOverlap="1" wp14:anchorId="79528398" wp14:editId="67E7C590">
            <wp:simplePos x="0" y="0"/>
            <wp:positionH relativeFrom="margin">
              <wp:align>right</wp:align>
            </wp:positionH>
            <wp:positionV relativeFrom="paragraph">
              <wp:posOffset>11876</wp:posOffset>
            </wp:positionV>
            <wp:extent cx="5400040" cy="341503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3415030"/>
                    </a:xfrm>
                    <a:prstGeom prst="rect">
                      <a:avLst/>
                    </a:prstGeom>
                  </pic:spPr>
                </pic:pic>
              </a:graphicData>
            </a:graphic>
          </wp:anchor>
        </w:drawing>
      </w:r>
      <w:r w:rsidR="004370FD">
        <w:br w:type="page"/>
      </w:r>
    </w:p>
    <w:p w14:paraId="24123264" w14:textId="77777777" w:rsidR="00085D87" w:rsidRDefault="00D16673" w:rsidP="00085D87">
      <w:r w:rsidRPr="00D16673">
        <w:rPr>
          <w:noProof/>
        </w:rPr>
        <w:lastRenderedPageBreak/>
        <w:drawing>
          <wp:anchor distT="0" distB="0" distL="114300" distR="114300" simplePos="0" relativeHeight="251703296" behindDoc="1" locked="0" layoutInCell="1" allowOverlap="1" wp14:anchorId="7A290AF9" wp14:editId="014CB332">
            <wp:simplePos x="0" y="0"/>
            <wp:positionH relativeFrom="margin">
              <wp:align>right</wp:align>
            </wp:positionH>
            <wp:positionV relativeFrom="paragraph">
              <wp:posOffset>4832796</wp:posOffset>
            </wp:positionV>
            <wp:extent cx="5400040" cy="2205990"/>
            <wp:effectExtent l="0" t="0" r="0" b="381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2205990"/>
                    </a:xfrm>
                    <a:prstGeom prst="rect">
                      <a:avLst/>
                    </a:prstGeom>
                  </pic:spPr>
                </pic:pic>
              </a:graphicData>
            </a:graphic>
          </wp:anchor>
        </w:drawing>
      </w:r>
      <w:r w:rsidRPr="00D16673">
        <w:rPr>
          <w:noProof/>
        </w:rPr>
        <w:drawing>
          <wp:anchor distT="0" distB="0" distL="114300" distR="114300" simplePos="0" relativeHeight="251702272" behindDoc="1" locked="0" layoutInCell="1" allowOverlap="1" wp14:anchorId="715B0E5F" wp14:editId="37E89D4C">
            <wp:simplePos x="0" y="0"/>
            <wp:positionH relativeFrom="margin">
              <wp:align>center</wp:align>
            </wp:positionH>
            <wp:positionV relativeFrom="paragraph">
              <wp:posOffset>3954417</wp:posOffset>
            </wp:positionV>
            <wp:extent cx="5400040" cy="84645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846455"/>
                    </a:xfrm>
                    <a:prstGeom prst="rect">
                      <a:avLst/>
                    </a:prstGeom>
                  </pic:spPr>
                </pic:pic>
              </a:graphicData>
            </a:graphic>
          </wp:anchor>
        </w:drawing>
      </w:r>
      <w:r w:rsidRPr="00333E10">
        <w:rPr>
          <w:noProof/>
        </w:rPr>
        <w:drawing>
          <wp:anchor distT="0" distB="0" distL="114300" distR="114300" simplePos="0" relativeHeight="251699200" behindDoc="1" locked="0" layoutInCell="1" allowOverlap="1" wp14:anchorId="4B65DFA5" wp14:editId="74169A1E">
            <wp:simplePos x="0" y="0"/>
            <wp:positionH relativeFrom="margin">
              <wp:align>right</wp:align>
            </wp:positionH>
            <wp:positionV relativeFrom="paragraph">
              <wp:posOffset>1163139</wp:posOffset>
            </wp:positionV>
            <wp:extent cx="5400040" cy="2327275"/>
            <wp:effectExtent l="0" t="0" r="0" b="0"/>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anchor>
        </w:drawing>
      </w:r>
      <w:r w:rsidRPr="00D16673">
        <w:rPr>
          <w:noProof/>
        </w:rPr>
        <w:drawing>
          <wp:anchor distT="0" distB="0" distL="114300" distR="114300" simplePos="0" relativeHeight="251704320" behindDoc="1" locked="0" layoutInCell="1" allowOverlap="1" wp14:anchorId="33EFE39D" wp14:editId="4125B9C5">
            <wp:simplePos x="0" y="0"/>
            <wp:positionH relativeFrom="margin">
              <wp:align>right</wp:align>
            </wp:positionH>
            <wp:positionV relativeFrom="paragraph">
              <wp:posOffset>11792</wp:posOffset>
            </wp:positionV>
            <wp:extent cx="5400040" cy="1179195"/>
            <wp:effectExtent l="0" t="0" r="0" b="190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1179195"/>
                    </a:xfrm>
                    <a:prstGeom prst="rect">
                      <a:avLst/>
                    </a:prstGeom>
                  </pic:spPr>
                </pic:pic>
              </a:graphicData>
            </a:graphic>
          </wp:anchor>
        </w:drawing>
      </w:r>
      <w:r w:rsidR="00333E10">
        <w:t xml:space="preserve"> </w:t>
      </w:r>
    </w:p>
    <w:p w14:paraId="55D76BFE" w14:textId="77777777" w:rsidR="00D16673" w:rsidRDefault="00D16673" w:rsidP="00085D87"/>
    <w:p w14:paraId="4F6B7AD9" w14:textId="77777777" w:rsidR="00D16673" w:rsidRDefault="00D16673" w:rsidP="00085D87"/>
    <w:p w14:paraId="6F109EEA" w14:textId="77777777" w:rsidR="00D16673" w:rsidRDefault="00D16673" w:rsidP="00085D87"/>
    <w:p w14:paraId="7827EB58" w14:textId="77777777" w:rsidR="00D16673" w:rsidRDefault="00D16673" w:rsidP="00085D87"/>
    <w:p w14:paraId="7B651E8A" w14:textId="77777777" w:rsidR="00D16673" w:rsidRDefault="00D16673" w:rsidP="00085D87"/>
    <w:p w14:paraId="5FD46E83" w14:textId="77777777" w:rsidR="00D16673" w:rsidRDefault="00D16673" w:rsidP="00085D87"/>
    <w:p w14:paraId="6CC4DF49" w14:textId="77777777" w:rsidR="00D16673" w:rsidRDefault="00D16673" w:rsidP="00085D87"/>
    <w:p w14:paraId="1FE1DB44" w14:textId="77777777" w:rsidR="00D16673" w:rsidRDefault="00D16673" w:rsidP="00085D87"/>
    <w:p w14:paraId="09736182" w14:textId="77777777" w:rsidR="00D16673" w:rsidRDefault="00D16673" w:rsidP="00085D87"/>
    <w:p w14:paraId="37537961" w14:textId="77777777" w:rsidR="00D16673" w:rsidRDefault="00D16673" w:rsidP="00085D87"/>
    <w:p w14:paraId="5D546045" w14:textId="77777777" w:rsidR="00D16673" w:rsidRDefault="00D16673" w:rsidP="00085D87"/>
    <w:p w14:paraId="1A679194" w14:textId="77777777" w:rsidR="00D16673" w:rsidRDefault="00D16673" w:rsidP="00085D87"/>
    <w:p w14:paraId="074BB241" w14:textId="77777777" w:rsidR="00D16673" w:rsidRDefault="00D16673" w:rsidP="00085D87"/>
    <w:p w14:paraId="3473D4E5" w14:textId="77777777" w:rsidR="00D16673" w:rsidRDefault="00D16673" w:rsidP="00085D87"/>
    <w:p w14:paraId="59CE9A2A" w14:textId="77777777" w:rsidR="00D16673" w:rsidRDefault="00D16673" w:rsidP="00085D87"/>
    <w:p w14:paraId="3A3522B4" w14:textId="77777777" w:rsidR="00D16673" w:rsidRDefault="00D16673" w:rsidP="00085D87"/>
    <w:p w14:paraId="2AA32549" w14:textId="77777777" w:rsidR="00D16673" w:rsidRDefault="00D16673" w:rsidP="00085D87"/>
    <w:p w14:paraId="7D94FE99" w14:textId="77777777" w:rsidR="00D16673" w:rsidRDefault="00D16673" w:rsidP="00085D87"/>
    <w:p w14:paraId="659D1226" w14:textId="77777777" w:rsidR="00D16673" w:rsidRDefault="00D16673" w:rsidP="00085D87"/>
    <w:p w14:paraId="5E9CC70D" w14:textId="77777777" w:rsidR="00D16673" w:rsidRDefault="00D16673" w:rsidP="00085D87"/>
    <w:p w14:paraId="24ED088B" w14:textId="77777777" w:rsidR="00D16673" w:rsidRDefault="00D16673" w:rsidP="00085D87"/>
    <w:p w14:paraId="695E67BC" w14:textId="77777777" w:rsidR="00D16673" w:rsidRDefault="00D16673" w:rsidP="00085D87"/>
    <w:p w14:paraId="57A7EAA2" w14:textId="77777777" w:rsidR="00D16673" w:rsidRDefault="00D16673" w:rsidP="00085D87"/>
    <w:p w14:paraId="5D5B36AF" w14:textId="77777777" w:rsidR="00D16673" w:rsidRDefault="00D16673" w:rsidP="00085D87"/>
    <w:p w14:paraId="34764BD8" w14:textId="77777777" w:rsidR="00D16673" w:rsidRDefault="00D16673" w:rsidP="00085D87"/>
    <w:p w14:paraId="27DA3421" w14:textId="77777777" w:rsidR="00D16673" w:rsidRDefault="00D16673" w:rsidP="00085D87"/>
    <w:p w14:paraId="40882BB3" w14:textId="77777777" w:rsidR="00D16673" w:rsidRDefault="00D16673" w:rsidP="00085D87"/>
    <w:p w14:paraId="6E6CE5FE" w14:textId="77777777" w:rsidR="00D16673" w:rsidRDefault="005A36A0" w:rsidP="00085D87">
      <w:r>
        <w:t>Pro nedostatek místa na stránce bylo pořadí kapitol této ukázky upraveno.</w:t>
      </w:r>
    </w:p>
    <w:p w14:paraId="182587C5" w14:textId="3899FC80" w:rsidR="005A36A0" w:rsidRDefault="005A36A0" w:rsidP="00085D87">
      <w:pPr>
        <w:sectPr w:rsidR="005A36A0" w:rsidSect="008C1E9D">
          <w:headerReference w:type="default" r:id="rId94"/>
          <w:pgSz w:w="11906" w:h="16838"/>
          <w:pgMar w:top="1701" w:right="1701" w:bottom="1701" w:left="1701" w:header="709" w:footer="709" w:gutter="0"/>
          <w:cols w:space="708"/>
          <w:docGrid w:linePitch="360"/>
        </w:sectPr>
      </w:pPr>
      <w:r>
        <w:br/>
      </w:r>
    </w:p>
    <w:p w14:paraId="00BF242A" w14:textId="6360C010" w:rsidR="007C0DE1" w:rsidRDefault="007C0DE1" w:rsidP="007C0DE1">
      <w:pPr>
        <w:pStyle w:val="Nadpis1"/>
        <w:numPr>
          <w:ilvl w:val="0"/>
          <w:numId w:val="0"/>
        </w:numPr>
        <w:ind w:left="574" w:hanging="432"/>
      </w:pPr>
      <w:bookmarkStart w:id="73" w:name="_Toc129510364"/>
      <w:bookmarkStart w:id="74" w:name="_Toc129510688"/>
      <w:bookmarkStart w:id="75" w:name="_Toc130312420"/>
      <w:bookmarkStart w:id="76" w:name="_Toc131944849"/>
      <w:r>
        <w:lastRenderedPageBreak/>
        <w:t>Dashboard</w:t>
      </w:r>
      <w:bookmarkEnd w:id="73"/>
      <w:bookmarkEnd w:id="74"/>
      <w:bookmarkEnd w:id="75"/>
      <w:bookmarkEnd w:id="76"/>
    </w:p>
    <w:p w14:paraId="1FF17EC6" w14:textId="39F19981" w:rsidR="00CD10CF" w:rsidRDefault="00E60CEB" w:rsidP="007C0DE1">
      <w:r w:rsidRPr="00E60CEB">
        <w:rPr>
          <w:noProof/>
        </w:rPr>
        <w:drawing>
          <wp:anchor distT="0" distB="0" distL="114300" distR="114300" simplePos="0" relativeHeight="251718656" behindDoc="1" locked="0" layoutInCell="1" allowOverlap="1" wp14:anchorId="0B345B0B" wp14:editId="049AC714">
            <wp:simplePos x="0" y="0"/>
            <wp:positionH relativeFrom="margin">
              <wp:align>center</wp:align>
            </wp:positionH>
            <wp:positionV relativeFrom="paragraph">
              <wp:posOffset>4970913</wp:posOffset>
            </wp:positionV>
            <wp:extent cx="4029740" cy="3089119"/>
            <wp:effectExtent l="0" t="0" r="889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29740" cy="3089119"/>
                    </a:xfrm>
                    <a:prstGeom prst="rect">
                      <a:avLst/>
                    </a:prstGeom>
                  </pic:spPr>
                </pic:pic>
              </a:graphicData>
            </a:graphic>
            <wp14:sizeRelH relativeFrom="margin">
              <wp14:pctWidth>0</wp14:pctWidth>
            </wp14:sizeRelH>
            <wp14:sizeRelV relativeFrom="margin">
              <wp14:pctHeight>0</wp14:pctHeight>
            </wp14:sizeRelV>
          </wp:anchor>
        </w:drawing>
      </w:r>
      <w:r w:rsidRPr="00E60CEB">
        <w:rPr>
          <w:noProof/>
        </w:rPr>
        <w:drawing>
          <wp:anchor distT="0" distB="0" distL="114300" distR="114300" simplePos="0" relativeHeight="251717632" behindDoc="1" locked="0" layoutInCell="1" allowOverlap="1" wp14:anchorId="105B9DFE" wp14:editId="48BF47F4">
            <wp:simplePos x="0" y="0"/>
            <wp:positionH relativeFrom="margin">
              <wp:align>left</wp:align>
            </wp:positionH>
            <wp:positionV relativeFrom="paragraph">
              <wp:posOffset>2913823</wp:posOffset>
            </wp:positionV>
            <wp:extent cx="5400040" cy="2073910"/>
            <wp:effectExtent l="0" t="0" r="0" b="254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anchor>
        </w:drawing>
      </w:r>
      <w:r w:rsidRPr="00E60CEB">
        <w:rPr>
          <w:noProof/>
        </w:rPr>
        <w:drawing>
          <wp:anchor distT="0" distB="0" distL="114300" distR="114300" simplePos="0" relativeHeight="251716608" behindDoc="1" locked="0" layoutInCell="1" allowOverlap="1" wp14:anchorId="7A242E7C" wp14:editId="13254D2B">
            <wp:simplePos x="0" y="0"/>
            <wp:positionH relativeFrom="margin">
              <wp:align>center</wp:align>
            </wp:positionH>
            <wp:positionV relativeFrom="paragraph">
              <wp:posOffset>235571</wp:posOffset>
            </wp:positionV>
            <wp:extent cx="4667250" cy="2654935"/>
            <wp:effectExtent l="0" t="0" r="0"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67250" cy="2654935"/>
                    </a:xfrm>
                    <a:prstGeom prst="rect">
                      <a:avLst/>
                    </a:prstGeom>
                  </pic:spPr>
                </pic:pic>
              </a:graphicData>
            </a:graphic>
            <wp14:sizeRelH relativeFrom="margin">
              <wp14:pctWidth>0</wp14:pctWidth>
            </wp14:sizeRelH>
            <wp14:sizeRelV relativeFrom="margin">
              <wp14:pctHeight>0</wp14:pctHeight>
            </wp14:sizeRelV>
          </wp:anchor>
        </w:drawing>
      </w:r>
      <w:r w:rsidR="007C0DE1">
        <w:t>Celá ukázka i s kódem je</w:t>
      </w:r>
      <w:r w:rsidRPr="00E60CEB">
        <w:rPr>
          <w:noProof/>
        </w:rPr>
        <w:t xml:space="preserve"> </w:t>
      </w:r>
      <w:r w:rsidR="007C0DE1">
        <w:t>příliš obsáhlá, lze jí nalézt v digitální podobě.</w:t>
      </w:r>
      <w:r w:rsidRPr="00E60CEB">
        <w:rPr>
          <w:noProof/>
        </w:rPr>
        <w:t xml:space="preserve"> </w:t>
      </w:r>
      <w:r w:rsidR="00CD10CF">
        <w:br w:type="page"/>
      </w:r>
    </w:p>
    <w:p w14:paraId="7FDFDDBB" w14:textId="4A4A5CF6" w:rsidR="00CD10CF" w:rsidRDefault="00CD10CF" w:rsidP="00420B3F">
      <w:pPr>
        <w:sectPr w:rsidR="00CD10CF" w:rsidSect="008C1E9D">
          <w:headerReference w:type="default" r:id="rId98"/>
          <w:pgSz w:w="11906" w:h="16838"/>
          <w:pgMar w:top="1701" w:right="1701" w:bottom="1701" w:left="1701" w:header="709" w:footer="709" w:gutter="0"/>
          <w:cols w:space="708"/>
          <w:docGrid w:linePitch="360"/>
        </w:sectPr>
      </w:pPr>
    </w:p>
    <w:p w14:paraId="658B2033" w14:textId="6F5ABD79" w:rsidR="005B7B2E" w:rsidRDefault="00CD10CF">
      <w:pPr>
        <w:spacing w:line="240" w:lineRule="auto"/>
        <w:jc w:val="left"/>
      </w:pPr>
      <w:r w:rsidRPr="00CD10CF">
        <w:rPr>
          <w:noProof/>
        </w:rPr>
        <w:lastRenderedPageBreak/>
        <w:drawing>
          <wp:anchor distT="0" distB="0" distL="114300" distR="114300" simplePos="0" relativeHeight="251706368" behindDoc="1" locked="0" layoutInCell="1" allowOverlap="1" wp14:anchorId="0723BFB3" wp14:editId="317CEEFA">
            <wp:simplePos x="0" y="0"/>
            <wp:positionH relativeFrom="margin">
              <wp:align>right</wp:align>
            </wp:positionH>
            <wp:positionV relativeFrom="paragraph">
              <wp:posOffset>4975761</wp:posOffset>
            </wp:positionV>
            <wp:extent cx="5400040" cy="2176780"/>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anchor>
        </w:drawing>
      </w:r>
      <w:r w:rsidRPr="00CD10CF">
        <w:rPr>
          <w:noProof/>
        </w:rPr>
        <w:drawing>
          <wp:anchor distT="0" distB="0" distL="114300" distR="114300" simplePos="0" relativeHeight="251705344" behindDoc="1" locked="0" layoutInCell="1" allowOverlap="1" wp14:anchorId="7856AB40" wp14:editId="712B29D6">
            <wp:simplePos x="0" y="0"/>
            <wp:positionH relativeFrom="margin">
              <wp:align>right</wp:align>
            </wp:positionH>
            <wp:positionV relativeFrom="paragraph">
              <wp:posOffset>-11875</wp:posOffset>
            </wp:positionV>
            <wp:extent cx="5400040" cy="4968240"/>
            <wp:effectExtent l="0" t="0" r="0" b="3810"/>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4968240"/>
                    </a:xfrm>
                    <a:prstGeom prst="rect">
                      <a:avLst/>
                    </a:prstGeom>
                  </pic:spPr>
                </pic:pic>
              </a:graphicData>
            </a:graphic>
          </wp:anchor>
        </w:drawing>
      </w:r>
      <w:r w:rsidR="005B7B2E">
        <w:br w:type="page"/>
      </w:r>
    </w:p>
    <w:p w14:paraId="71B054E1" w14:textId="44144759" w:rsidR="00085D87" w:rsidRDefault="00487EC6" w:rsidP="00085D87">
      <w:r w:rsidRPr="00CD10CF">
        <w:rPr>
          <w:noProof/>
        </w:rPr>
        <w:lastRenderedPageBreak/>
        <w:drawing>
          <wp:anchor distT="0" distB="0" distL="114300" distR="114300" simplePos="0" relativeHeight="251707392" behindDoc="1" locked="0" layoutInCell="1" allowOverlap="1" wp14:anchorId="5E38B2BC" wp14:editId="28B60811">
            <wp:simplePos x="0" y="0"/>
            <wp:positionH relativeFrom="margin">
              <wp:align>left</wp:align>
            </wp:positionH>
            <wp:positionV relativeFrom="paragraph">
              <wp:posOffset>-3175</wp:posOffset>
            </wp:positionV>
            <wp:extent cx="5409559" cy="1222732"/>
            <wp:effectExtent l="0" t="0" r="127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56659" cy="1233378"/>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9440" behindDoc="1" locked="0" layoutInCell="1" allowOverlap="1" wp14:anchorId="0F16DBDD" wp14:editId="254830DC">
            <wp:simplePos x="0" y="0"/>
            <wp:positionH relativeFrom="margin">
              <wp:align>center</wp:align>
            </wp:positionH>
            <wp:positionV relativeFrom="paragraph">
              <wp:posOffset>3537969</wp:posOffset>
            </wp:positionV>
            <wp:extent cx="5400040" cy="672465"/>
            <wp:effectExtent l="0" t="0" r="0"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00040" cy="672465"/>
                    </a:xfrm>
                    <a:prstGeom prst="rect">
                      <a:avLst/>
                    </a:prstGeom>
                  </pic:spPr>
                </pic:pic>
              </a:graphicData>
            </a:graphic>
            <wp14:sizeRelH relativeFrom="margin">
              <wp14:pctWidth>0</wp14:pctWidth>
            </wp14:sizeRelH>
            <wp14:sizeRelV relativeFrom="margin">
              <wp14:pctHeight>0</wp14:pctHeight>
            </wp14:sizeRelV>
          </wp:anchor>
        </w:drawing>
      </w:r>
      <w:r w:rsidR="00224270" w:rsidRPr="00224270">
        <w:rPr>
          <w:noProof/>
        </w:rPr>
        <w:drawing>
          <wp:anchor distT="0" distB="0" distL="114300" distR="114300" simplePos="0" relativeHeight="251708416" behindDoc="1" locked="0" layoutInCell="1" allowOverlap="1" wp14:anchorId="04E873B7" wp14:editId="72024B34">
            <wp:simplePos x="0" y="0"/>
            <wp:positionH relativeFrom="margin">
              <wp:align>right</wp:align>
            </wp:positionH>
            <wp:positionV relativeFrom="paragraph">
              <wp:posOffset>1294410</wp:posOffset>
            </wp:positionV>
            <wp:extent cx="5400040" cy="1906905"/>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anchor>
        </w:drawing>
      </w:r>
    </w:p>
    <w:p w14:paraId="1B5EE944" w14:textId="1653B26A" w:rsidR="005B7B2E" w:rsidRDefault="005B7B2E" w:rsidP="00085D87">
      <w:pPr>
        <w:sectPr w:rsidR="005B7B2E" w:rsidSect="008C1E9D">
          <w:headerReference w:type="default" r:id="rId104"/>
          <w:pgSz w:w="11906" w:h="16838"/>
          <w:pgMar w:top="1701" w:right="1701" w:bottom="1701" w:left="1701" w:header="709" w:footer="709" w:gutter="0"/>
          <w:cols w:space="708"/>
          <w:docGrid w:linePitch="360"/>
        </w:sectPr>
      </w:pPr>
    </w:p>
    <w:p w14:paraId="64CE4A4E" w14:textId="2315E995" w:rsidR="00A35DD8" w:rsidRPr="00A35DD8" w:rsidRDefault="0034253C" w:rsidP="00A35DD8">
      <w:pPr>
        <w:pStyle w:val="Bezmezer"/>
      </w:pPr>
      <w:r>
        <w:rPr>
          <w:noProof/>
        </w:rPr>
        <w:lastRenderedPageBreak/>
        <w:drawing>
          <wp:anchor distT="0" distB="0" distL="114300" distR="114300" simplePos="0" relativeHeight="251719680" behindDoc="1" locked="0" layoutInCell="1" allowOverlap="1" wp14:anchorId="179DCC6E" wp14:editId="7B2655E2">
            <wp:simplePos x="0" y="0"/>
            <wp:positionH relativeFrom="margin">
              <wp:align>center</wp:align>
            </wp:positionH>
            <wp:positionV relativeFrom="paragraph">
              <wp:posOffset>2530</wp:posOffset>
            </wp:positionV>
            <wp:extent cx="5760000" cy="7351200"/>
            <wp:effectExtent l="0" t="0" r="0" b="0"/>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00" cy="7351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35DD8" w:rsidRPr="00A35DD8" w:rsidSect="008C1E9D">
      <w:headerReference w:type="default" r:id="rId106"/>
      <w:footerReference w:type="default" r:id="rId10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C5CD8" w14:textId="77777777" w:rsidR="00E06E8B" w:rsidRDefault="00E06E8B" w:rsidP="003A3689">
      <w:pPr>
        <w:spacing w:line="240" w:lineRule="auto"/>
      </w:pPr>
      <w:r>
        <w:separator/>
      </w:r>
    </w:p>
    <w:p w14:paraId="2B928C7B" w14:textId="77777777" w:rsidR="00E06E8B" w:rsidRDefault="00E06E8B"/>
  </w:endnote>
  <w:endnote w:type="continuationSeparator" w:id="0">
    <w:p w14:paraId="75BF58AB" w14:textId="77777777" w:rsidR="00E06E8B" w:rsidRDefault="00E06E8B" w:rsidP="003A3689">
      <w:pPr>
        <w:spacing w:line="240" w:lineRule="auto"/>
      </w:pPr>
      <w:r>
        <w:continuationSeparator/>
      </w:r>
    </w:p>
    <w:p w14:paraId="48B988AA" w14:textId="77777777" w:rsidR="00E06E8B" w:rsidRDefault="00E06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meniaSerif">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7C62" w14:textId="77777777" w:rsidR="00795100" w:rsidRDefault="00795100">
    <w:pPr>
      <w:pStyle w:val="Zpat"/>
      <w:jc w:val="center"/>
    </w:pPr>
  </w:p>
  <w:p w14:paraId="5EBD83FB"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0E0C" w14:textId="77777777" w:rsidR="00795100" w:rsidRDefault="00795100">
    <w:pPr>
      <w:pStyle w:val="Zpat"/>
      <w:jc w:val="center"/>
    </w:pPr>
  </w:p>
  <w:p w14:paraId="6670B0A8"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EA83" w14:textId="0BF305E5" w:rsidR="00795100" w:rsidRDefault="00E03E48">
    <w:pPr>
      <w:pStyle w:val="Zpat"/>
      <w:jc w:val="center"/>
    </w:pPr>
    <w:r>
      <w:fldChar w:fldCharType="begin"/>
    </w:r>
    <w:r w:rsidR="00795100">
      <w:instrText>PAGE   \* MERGEFORMAT</w:instrText>
    </w:r>
    <w:r>
      <w:fldChar w:fldCharType="separate"/>
    </w:r>
    <w:r w:rsidR="00B939B2">
      <w:rPr>
        <w:noProof/>
      </w:rPr>
      <w:t>3</w:t>
    </w:r>
    <w:r>
      <w:rPr>
        <w:noProof/>
      </w:rPr>
      <w:fldChar w:fldCharType="end"/>
    </w:r>
  </w:p>
  <w:p w14:paraId="4E1564B4"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119C" w14:textId="77777777" w:rsidR="0046263A" w:rsidRDefault="0046263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75A1D" w14:textId="77777777" w:rsidR="00E06E8B" w:rsidRDefault="00E06E8B" w:rsidP="003A3689">
      <w:pPr>
        <w:spacing w:line="240" w:lineRule="auto"/>
      </w:pPr>
      <w:r>
        <w:separator/>
      </w:r>
    </w:p>
    <w:p w14:paraId="7B08D071" w14:textId="77777777" w:rsidR="00E06E8B" w:rsidRDefault="00E06E8B"/>
  </w:footnote>
  <w:footnote w:type="continuationSeparator" w:id="0">
    <w:p w14:paraId="2EE0B555" w14:textId="77777777" w:rsidR="00E06E8B" w:rsidRDefault="00E06E8B" w:rsidP="003A3689">
      <w:pPr>
        <w:spacing w:line="240" w:lineRule="auto"/>
      </w:pPr>
      <w:r>
        <w:continuationSeparator/>
      </w:r>
    </w:p>
    <w:p w14:paraId="7D995B89" w14:textId="77777777" w:rsidR="00E06E8B" w:rsidRDefault="00E06E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2B43" w14:textId="77777777" w:rsidR="00795100" w:rsidRDefault="00795100">
    <w:pPr>
      <w:pStyle w:val="Zhlav"/>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CD21" w14:textId="7C9E6DC8" w:rsidR="00420B3F" w:rsidRDefault="00420B3F" w:rsidP="00082B50">
    <w:pPr>
      <w:pStyle w:val="Zhlav"/>
      <w:jc w:val="right"/>
    </w:pPr>
    <w:r>
      <w:t xml:space="preserve">Příloha č. </w:t>
    </w:r>
    <w:r w:rsidR="001665C8">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97ED" w14:textId="78D6005D" w:rsidR="00420B3F" w:rsidRDefault="00085D87" w:rsidP="00420B3F">
    <w:pPr>
      <w:pStyle w:val="Zhlav"/>
      <w:jc w:val="right"/>
    </w:pPr>
    <w:r>
      <w:t xml:space="preserve">Příloha č. </w:t>
    </w:r>
    <w:r w:rsidR="001665C8">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EAB2" w14:textId="77777777" w:rsidR="001911AC" w:rsidRDefault="001911AC" w:rsidP="008201AF">
    <w:pPr>
      <w:pStyle w:val="Zhlav"/>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44C2"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021F" w14:textId="3AC8082C" w:rsidR="00E57DFF" w:rsidRDefault="00E57DFF" w:rsidP="00E57DF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4B4E" w14:textId="42694FA1" w:rsidR="00082B50" w:rsidRDefault="00082B50" w:rsidP="008201AF">
    <w:pPr>
      <w:pStyle w:val="Zhlav"/>
      <w:jc w:val="right"/>
    </w:pPr>
    <w:r>
      <w:t xml:space="preserve">Příloha č. </w:t>
    </w:r>
    <w:r w:rsidR="001665C8">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F969" w14:textId="4AF6920E" w:rsidR="00082B50" w:rsidRDefault="00082B50" w:rsidP="008201AF">
    <w:pPr>
      <w:pStyle w:val="Zhlav"/>
      <w:jc w:val="right"/>
    </w:pPr>
    <w:r>
      <w:t xml:space="preserve">Příloha č. </w:t>
    </w:r>
    <w:r w:rsidR="001665C8">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BF53" w14:textId="7D56E5F6" w:rsidR="00082B50" w:rsidRDefault="008201AF" w:rsidP="00082B50">
    <w:pPr>
      <w:pStyle w:val="Zhlav"/>
      <w:jc w:val="right"/>
    </w:pPr>
    <w:r>
      <w:t xml:space="preserve">Příloha č. </w:t>
    </w:r>
    <w:r w:rsidR="001665C8">
      <w:t>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7A12" w14:textId="4DBD8FC5" w:rsidR="00082B50" w:rsidRDefault="00082B50" w:rsidP="00082B50">
    <w:pPr>
      <w:pStyle w:val="Zhlav"/>
      <w:jc w:val="right"/>
    </w:pPr>
    <w:r>
      <w:t xml:space="preserve">Příloha č. </w:t>
    </w:r>
    <w:r w:rsidR="001665C8">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BD3FF" w14:textId="70D81364" w:rsidR="00085D87" w:rsidRDefault="00085D87" w:rsidP="00082B50">
    <w:pPr>
      <w:pStyle w:val="Zhlav"/>
      <w:jc w:val="right"/>
    </w:pPr>
    <w:r>
      <w:t xml:space="preserve">Příloha č. </w:t>
    </w:r>
    <w:r w:rsidR="001665C8">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C057" w14:textId="66174489" w:rsidR="00085D87" w:rsidRDefault="00085D87" w:rsidP="00082B50">
    <w:pPr>
      <w:pStyle w:val="Zhlav"/>
      <w:jc w:val="right"/>
    </w:pPr>
    <w:r>
      <w:t xml:space="preserve">Příloha č. </w:t>
    </w:r>
    <w:r w:rsidR="001665C8">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2032FDF"/>
    <w:multiLevelType w:val="hybridMultilevel"/>
    <w:tmpl w:val="309068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B722BE9"/>
    <w:multiLevelType w:val="hybridMultilevel"/>
    <w:tmpl w:val="938E4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EAEC0A16"/>
    <w:lvl w:ilvl="0" w:tplc="2FAAFFA6">
      <w:start w:val="1"/>
      <w:numFmt w:val="decimal"/>
      <w:suff w:val="space"/>
      <w:lvlText w:val="[%1]"/>
      <w:lvlJc w:val="left"/>
      <w:pPr>
        <w:ind w:left="737" w:hanging="377"/>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891ECDD8"/>
    <w:lvl w:ilvl="0">
      <w:start w:val="1"/>
      <w:numFmt w:val="decimal"/>
      <w:pStyle w:val="Nadpis1"/>
      <w:lvlText w:val="%1"/>
      <w:lvlJc w:val="left"/>
      <w:pPr>
        <w:ind w:left="574"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74DF6D8E"/>
    <w:multiLevelType w:val="hybridMultilevel"/>
    <w:tmpl w:val="A4F623EC"/>
    <w:lvl w:ilvl="0" w:tplc="E7F8B176">
      <w:numFmt w:val="bullet"/>
      <w:lvlText w:val="-"/>
      <w:lvlJc w:val="left"/>
      <w:pPr>
        <w:ind w:left="720" w:hanging="360"/>
      </w:pPr>
      <w:rPr>
        <w:rFonts w:ascii="Cambria" w:eastAsia="Times New Roman" w:hAnsi="Cambria"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7EE2598"/>
    <w:multiLevelType w:val="hybridMultilevel"/>
    <w:tmpl w:val="60B0CF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6"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BB17DF0"/>
    <w:multiLevelType w:val="hybridMultilevel"/>
    <w:tmpl w:val="748241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16cid:durableId="300842585">
    <w:abstractNumId w:val="24"/>
  </w:num>
  <w:num w:numId="2" w16cid:durableId="2069761421">
    <w:abstractNumId w:val="25"/>
  </w:num>
  <w:num w:numId="3" w16cid:durableId="1029527939">
    <w:abstractNumId w:val="19"/>
  </w:num>
  <w:num w:numId="4" w16cid:durableId="302538277">
    <w:abstractNumId w:val="8"/>
  </w:num>
  <w:num w:numId="5" w16cid:durableId="1313950733">
    <w:abstractNumId w:val="12"/>
  </w:num>
  <w:num w:numId="6" w16cid:durableId="1293052382">
    <w:abstractNumId w:val="4"/>
  </w:num>
  <w:num w:numId="7" w16cid:durableId="213003205">
    <w:abstractNumId w:val="16"/>
  </w:num>
  <w:num w:numId="8" w16cid:durableId="1404180146">
    <w:abstractNumId w:val="14"/>
  </w:num>
  <w:num w:numId="9" w16cid:durableId="1467622767">
    <w:abstractNumId w:val="21"/>
  </w:num>
  <w:num w:numId="10" w16cid:durableId="1362901986">
    <w:abstractNumId w:val="20"/>
  </w:num>
  <w:num w:numId="11" w16cid:durableId="1223638214">
    <w:abstractNumId w:val="17"/>
  </w:num>
  <w:num w:numId="12" w16cid:durableId="347102428">
    <w:abstractNumId w:val="18"/>
  </w:num>
  <w:num w:numId="13" w16cid:durableId="919481519">
    <w:abstractNumId w:val="15"/>
  </w:num>
  <w:num w:numId="14" w16cid:durableId="287011459">
    <w:abstractNumId w:val="38"/>
  </w:num>
  <w:num w:numId="15" w16cid:durableId="655307645">
    <w:abstractNumId w:val="13"/>
  </w:num>
  <w:num w:numId="16" w16cid:durableId="1960187070">
    <w:abstractNumId w:val="27"/>
  </w:num>
  <w:num w:numId="17" w16cid:durableId="2077118239">
    <w:abstractNumId w:val="36"/>
  </w:num>
  <w:num w:numId="18" w16cid:durableId="431244535">
    <w:abstractNumId w:val="28"/>
  </w:num>
  <w:num w:numId="19" w16cid:durableId="1912427303">
    <w:abstractNumId w:val="30"/>
  </w:num>
  <w:num w:numId="20" w16cid:durableId="705108102">
    <w:abstractNumId w:val="2"/>
  </w:num>
  <w:num w:numId="21" w16cid:durableId="1882866323">
    <w:abstractNumId w:val="3"/>
  </w:num>
  <w:num w:numId="22" w16cid:durableId="1234895963">
    <w:abstractNumId w:val="35"/>
  </w:num>
  <w:num w:numId="23" w16cid:durableId="1089812235">
    <w:abstractNumId w:val="5"/>
  </w:num>
  <w:num w:numId="24" w16cid:durableId="1834028506">
    <w:abstractNumId w:val="32"/>
  </w:num>
  <w:num w:numId="25" w16cid:durableId="30345206">
    <w:abstractNumId w:val="10"/>
  </w:num>
  <w:num w:numId="26" w16cid:durableId="221452686">
    <w:abstractNumId w:val="9"/>
  </w:num>
  <w:num w:numId="27" w16cid:durableId="195124756">
    <w:abstractNumId w:val="22"/>
  </w:num>
  <w:num w:numId="28" w16cid:durableId="840700943">
    <w:abstractNumId w:val="34"/>
  </w:num>
  <w:num w:numId="29" w16cid:durableId="745877854">
    <w:abstractNumId w:val="23"/>
  </w:num>
  <w:num w:numId="30" w16cid:durableId="2054306667">
    <w:abstractNumId w:val="0"/>
  </w:num>
  <w:num w:numId="31" w16cid:durableId="1679118071">
    <w:abstractNumId w:val="26"/>
  </w:num>
  <w:num w:numId="32" w16cid:durableId="1703049625">
    <w:abstractNumId w:val="11"/>
  </w:num>
  <w:num w:numId="33" w16cid:durableId="1651204143">
    <w:abstractNumId w:val="1"/>
  </w:num>
  <w:num w:numId="34" w16cid:durableId="1038167238">
    <w:abstractNumId w:val="29"/>
  </w:num>
  <w:num w:numId="35" w16cid:durableId="421950265">
    <w:abstractNumId w:val="6"/>
  </w:num>
  <w:num w:numId="36" w16cid:durableId="2041469593">
    <w:abstractNumId w:val="31"/>
  </w:num>
  <w:num w:numId="37" w16cid:durableId="1405376955">
    <w:abstractNumId w:val="33"/>
  </w:num>
  <w:num w:numId="38" w16cid:durableId="976106392">
    <w:abstractNumId w:val="37"/>
  </w:num>
  <w:num w:numId="39" w16cid:durableId="8696882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cs-CZ" w:vendorID="64" w:dllVersion="4096" w:nlCheck="1" w:checkStyle="0"/>
  <w:activeWritingStyle w:appName="MSWord" w:lang="en-US" w:vendorID="64" w:dllVersion="4096" w:nlCheck="1" w:checkStyle="0"/>
  <w:activeWritingStyle w:appName="MSWord" w:lang="cs-CZ" w:vendorID="64" w:dllVersion="0" w:nlCheck="1" w:checkStyle="0"/>
  <w:activeWritingStyle w:appName="MSWord" w:lang="en-US" w:vendorID="64" w:dllVersion="0" w:nlCheck="1" w:checkStyle="0"/>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BCC"/>
    <w:rsid w:val="000007D8"/>
    <w:rsid w:val="00002F34"/>
    <w:rsid w:val="00003816"/>
    <w:rsid w:val="000047E1"/>
    <w:rsid w:val="000073AC"/>
    <w:rsid w:val="00010864"/>
    <w:rsid w:val="000117E3"/>
    <w:rsid w:val="00012777"/>
    <w:rsid w:val="000130B6"/>
    <w:rsid w:val="000158E2"/>
    <w:rsid w:val="0001656F"/>
    <w:rsid w:val="00021973"/>
    <w:rsid w:val="00022274"/>
    <w:rsid w:val="00022EFD"/>
    <w:rsid w:val="0002334D"/>
    <w:rsid w:val="000235DB"/>
    <w:rsid w:val="00023D77"/>
    <w:rsid w:val="000244A6"/>
    <w:rsid w:val="00025671"/>
    <w:rsid w:val="00025C83"/>
    <w:rsid w:val="000274FB"/>
    <w:rsid w:val="00030A70"/>
    <w:rsid w:val="000322D1"/>
    <w:rsid w:val="00032976"/>
    <w:rsid w:val="000330D4"/>
    <w:rsid w:val="00033BE6"/>
    <w:rsid w:val="0004078A"/>
    <w:rsid w:val="000408A9"/>
    <w:rsid w:val="00040A28"/>
    <w:rsid w:val="0004216A"/>
    <w:rsid w:val="00042DE0"/>
    <w:rsid w:val="000444ED"/>
    <w:rsid w:val="00045906"/>
    <w:rsid w:val="00046ACD"/>
    <w:rsid w:val="00047E00"/>
    <w:rsid w:val="0005081C"/>
    <w:rsid w:val="00051A52"/>
    <w:rsid w:val="000548DC"/>
    <w:rsid w:val="00054E28"/>
    <w:rsid w:val="00061F34"/>
    <w:rsid w:val="00064EE0"/>
    <w:rsid w:val="0006563C"/>
    <w:rsid w:val="0006571E"/>
    <w:rsid w:val="000667AD"/>
    <w:rsid w:val="000712DB"/>
    <w:rsid w:val="000718B9"/>
    <w:rsid w:val="0007337C"/>
    <w:rsid w:val="00074346"/>
    <w:rsid w:val="00077262"/>
    <w:rsid w:val="00077F62"/>
    <w:rsid w:val="00082B50"/>
    <w:rsid w:val="00082C61"/>
    <w:rsid w:val="00083738"/>
    <w:rsid w:val="00083F40"/>
    <w:rsid w:val="00085D87"/>
    <w:rsid w:val="000863C5"/>
    <w:rsid w:val="00087206"/>
    <w:rsid w:val="00090EBD"/>
    <w:rsid w:val="000910FF"/>
    <w:rsid w:val="0009164F"/>
    <w:rsid w:val="0009300E"/>
    <w:rsid w:val="00094B25"/>
    <w:rsid w:val="000956EA"/>
    <w:rsid w:val="00095BFA"/>
    <w:rsid w:val="00096FD8"/>
    <w:rsid w:val="00097782"/>
    <w:rsid w:val="000A137E"/>
    <w:rsid w:val="000A1A81"/>
    <w:rsid w:val="000A49CD"/>
    <w:rsid w:val="000A74D5"/>
    <w:rsid w:val="000B0DEB"/>
    <w:rsid w:val="000B13AD"/>
    <w:rsid w:val="000B3C3B"/>
    <w:rsid w:val="000B46CF"/>
    <w:rsid w:val="000B4CD5"/>
    <w:rsid w:val="000B5864"/>
    <w:rsid w:val="000B5E6F"/>
    <w:rsid w:val="000B68AA"/>
    <w:rsid w:val="000B70D6"/>
    <w:rsid w:val="000B7C77"/>
    <w:rsid w:val="000C077C"/>
    <w:rsid w:val="000C15D3"/>
    <w:rsid w:val="000C38DA"/>
    <w:rsid w:val="000C5FBD"/>
    <w:rsid w:val="000C63C9"/>
    <w:rsid w:val="000C64F4"/>
    <w:rsid w:val="000C67A8"/>
    <w:rsid w:val="000D0887"/>
    <w:rsid w:val="000D335F"/>
    <w:rsid w:val="000D40DB"/>
    <w:rsid w:val="000D5CC4"/>
    <w:rsid w:val="000D7F09"/>
    <w:rsid w:val="000D7F3B"/>
    <w:rsid w:val="000E2D79"/>
    <w:rsid w:val="000E3C0B"/>
    <w:rsid w:val="000E419A"/>
    <w:rsid w:val="000E4898"/>
    <w:rsid w:val="000E4A40"/>
    <w:rsid w:val="000E6BAC"/>
    <w:rsid w:val="000E78BC"/>
    <w:rsid w:val="000F109D"/>
    <w:rsid w:val="000F2628"/>
    <w:rsid w:val="000F4B86"/>
    <w:rsid w:val="000F51DE"/>
    <w:rsid w:val="000F6427"/>
    <w:rsid w:val="00101236"/>
    <w:rsid w:val="00101951"/>
    <w:rsid w:val="00101FE2"/>
    <w:rsid w:val="0010213C"/>
    <w:rsid w:val="00102C15"/>
    <w:rsid w:val="00104624"/>
    <w:rsid w:val="00107930"/>
    <w:rsid w:val="00107F9E"/>
    <w:rsid w:val="00110A0D"/>
    <w:rsid w:val="0011231C"/>
    <w:rsid w:val="001136FE"/>
    <w:rsid w:val="00113AF5"/>
    <w:rsid w:val="00113B87"/>
    <w:rsid w:val="00114C0A"/>
    <w:rsid w:val="00122371"/>
    <w:rsid w:val="00123D61"/>
    <w:rsid w:val="00123F57"/>
    <w:rsid w:val="00130A6C"/>
    <w:rsid w:val="00133BC8"/>
    <w:rsid w:val="00133F7A"/>
    <w:rsid w:val="00134563"/>
    <w:rsid w:val="00136470"/>
    <w:rsid w:val="00137178"/>
    <w:rsid w:val="00137455"/>
    <w:rsid w:val="00137EBC"/>
    <w:rsid w:val="00141F9F"/>
    <w:rsid w:val="00142BF4"/>
    <w:rsid w:val="00143039"/>
    <w:rsid w:val="0014417E"/>
    <w:rsid w:val="00145F63"/>
    <w:rsid w:val="00146795"/>
    <w:rsid w:val="00150791"/>
    <w:rsid w:val="00150DE2"/>
    <w:rsid w:val="00151E40"/>
    <w:rsid w:val="001521A1"/>
    <w:rsid w:val="001528A9"/>
    <w:rsid w:val="00152AE5"/>
    <w:rsid w:val="00152D77"/>
    <w:rsid w:val="00155740"/>
    <w:rsid w:val="00156CB2"/>
    <w:rsid w:val="00157002"/>
    <w:rsid w:val="00160CB6"/>
    <w:rsid w:val="0016132F"/>
    <w:rsid w:val="00162572"/>
    <w:rsid w:val="0016335D"/>
    <w:rsid w:val="0016374E"/>
    <w:rsid w:val="00164646"/>
    <w:rsid w:val="00164895"/>
    <w:rsid w:val="001648FA"/>
    <w:rsid w:val="00164E34"/>
    <w:rsid w:val="00165D45"/>
    <w:rsid w:val="001665C8"/>
    <w:rsid w:val="00167A88"/>
    <w:rsid w:val="0017006E"/>
    <w:rsid w:val="0017295A"/>
    <w:rsid w:val="0017296C"/>
    <w:rsid w:val="00173EC1"/>
    <w:rsid w:val="0017407D"/>
    <w:rsid w:val="00175EBE"/>
    <w:rsid w:val="001766A4"/>
    <w:rsid w:val="00176A53"/>
    <w:rsid w:val="00176DB2"/>
    <w:rsid w:val="00177E4F"/>
    <w:rsid w:val="00181AD4"/>
    <w:rsid w:val="00182CFC"/>
    <w:rsid w:val="00183405"/>
    <w:rsid w:val="00183D83"/>
    <w:rsid w:val="00184BAF"/>
    <w:rsid w:val="00187F9E"/>
    <w:rsid w:val="00190156"/>
    <w:rsid w:val="001903F9"/>
    <w:rsid w:val="001911AC"/>
    <w:rsid w:val="00191348"/>
    <w:rsid w:val="001913B2"/>
    <w:rsid w:val="001913BE"/>
    <w:rsid w:val="00191C54"/>
    <w:rsid w:val="00191F33"/>
    <w:rsid w:val="001921FF"/>
    <w:rsid w:val="0019254D"/>
    <w:rsid w:val="00193BF0"/>
    <w:rsid w:val="001949CA"/>
    <w:rsid w:val="0019595D"/>
    <w:rsid w:val="00197360"/>
    <w:rsid w:val="00197CB5"/>
    <w:rsid w:val="001A069C"/>
    <w:rsid w:val="001A16B1"/>
    <w:rsid w:val="001A28C2"/>
    <w:rsid w:val="001A3E80"/>
    <w:rsid w:val="001A56A7"/>
    <w:rsid w:val="001A7B5F"/>
    <w:rsid w:val="001A7F84"/>
    <w:rsid w:val="001B06B4"/>
    <w:rsid w:val="001B2EE1"/>
    <w:rsid w:val="001B3387"/>
    <w:rsid w:val="001C4526"/>
    <w:rsid w:val="001C49E5"/>
    <w:rsid w:val="001C6DC0"/>
    <w:rsid w:val="001D163E"/>
    <w:rsid w:val="001D20D7"/>
    <w:rsid w:val="001D3133"/>
    <w:rsid w:val="001D3A8D"/>
    <w:rsid w:val="001D43A8"/>
    <w:rsid w:val="001D4AC9"/>
    <w:rsid w:val="001D4BEB"/>
    <w:rsid w:val="001D5095"/>
    <w:rsid w:val="001D5822"/>
    <w:rsid w:val="001E1C3E"/>
    <w:rsid w:val="001E3C95"/>
    <w:rsid w:val="001E4592"/>
    <w:rsid w:val="001E5E05"/>
    <w:rsid w:val="001E687B"/>
    <w:rsid w:val="001E787D"/>
    <w:rsid w:val="001F05B6"/>
    <w:rsid w:val="001F087B"/>
    <w:rsid w:val="001F0B9A"/>
    <w:rsid w:val="001F48DB"/>
    <w:rsid w:val="001F5C0F"/>
    <w:rsid w:val="001F5F9E"/>
    <w:rsid w:val="001F6EBE"/>
    <w:rsid w:val="00203A51"/>
    <w:rsid w:val="0020445A"/>
    <w:rsid w:val="002079C7"/>
    <w:rsid w:val="00207BB0"/>
    <w:rsid w:val="00207E4F"/>
    <w:rsid w:val="002102DC"/>
    <w:rsid w:val="0021035F"/>
    <w:rsid w:val="0021113F"/>
    <w:rsid w:val="00212FB4"/>
    <w:rsid w:val="00214238"/>
    <w:rsid w:val="00214783"/>
    <w:rsid w:val="00215885"/>
    <w:rsid w:val="0021626D"/>
    <w:rsid w:val="00216C71"/>
    <w:rsid w:val="00217176"/>
    <w:rsid w:val="00221DA2"/>
    <w:rsid w:val="00221FD7"/>
    <w:rsid w:val="0022243C"/>
    <w:rsid w:val="00222EB5"/>
    <w:rsid w:val="00223D03"/>
    <w:rsid w:val="00223D9A"/>
    <w:rsid w:val="00224270"/>
    <w:rsid w:val="00224CDC"/>
    <w:rsid w:val="0022620F"/>
    <w:rsid w:val="00227100"/>
    <w:rsid w:val="002304A2"/>
    <w:rsid w:val="00230D83"/>
    <w:rsid w:val="002323D6"/>
    <w:rsid w:val="002339E0"/>
    <w:rsid w:val="0023425F"/>
    <w:rsid w:val="00234FED"/>
    <w:rsid w:val="0023745B"/>
    <w:rsid w:val="00240C67"/>
    <w:rsid w:val="00240C6E"/>
    <w:rsid w:val="002429C6"/>
    <w:rsid w:val="00244081"/>
    <w:rsid w:val="002441D8"/>
    <w:rsid w:val="00244CF7"/>
    <w:rsid w:val="00247186"/>
    <w:rsid w:val="002519CA"/>
    <w:rsid w:val="00255843"/>
    <w:rsid w:val="0025701F"/>
    <w:rsid w:val="00257F56"/>
    <w:rsid w:val="00257F87"/>
    <w:rsid w:val="00260A05"/>
    <w:rsid w:val="00261E4E"/>
    <w:rsid w:val="00262A7A"/>
    <w:rsid w:val="00262CDA"/>
    <w:rsid w:val="00264CF8"/>
    <w:rsid w:val="00265FBE"/>
    <w:rsid w:val="0027121D"/>
    <w:rsid w:val="00271306"/>
    <w:rsid w:val="002714A6"/>
    <w:rsid w:val="00272D4C"/>
    <w:rsid w:val="00273C71"/>
    <w:rsid w:val="00273FCE"/>
    <w:rsid w:val="002743E7"/>
    <w:rsid w:val="002744E1"/>
    <w:rsid w:val="00276901"/>
    <w:rsid w:val="00282985"/>
    <w:rsid w:val="002843AA"/>
    <w:rsid w:val="002846D7"/>
    <w:rsid w:val="00291799"/>
    <w:rsid w:val="00292247"/>
    <w:rsid w:val="00294A75"/>
    <w:rsid w:val="002A0E9F"/>
    <w:rsid w:val="002A18E8"/>
    <w:rsid w:val="002A4739"/>
    <w:rsid w:val="002C11B5"/>
    <w:rsid w:val="002C2C92"/>
    <w:rsid w:val="002C475E"/>
    <w:rsid w:val="002C47F2"/>
    <w:rsid w:val="002C4B85"/>
    <w:rsid w:val="002C501E"/>
    <w:rsid w:val="002C53BB"/>
    <w:rsid w:val="002C6D17"/>
    <w:rsid w:val="002C76E8"/>
    <w:rsid w:val="002D01A5"/>
    <w:rsid w:val="002D4350"/>
    <w:rsid w:val="002D5256"/>
    <w:rsid w:val="002D56AA"/>
    <w:rsid w:val="002D723E"/>
    <w:rsid w:val="002D74B9"/>
    <w:rsid w:val="002D7BD9"/>
    <w:rsid w:val="002E01FB"/>
    <w:rsid w:val="002E21B1"/>
    <w:rsid w:val="002E3A58"/>
    <w:rsid w:val="002E67BB"/>
    <w:rsid w:val="002F0520"/>
    <w:rsid w:val="002F0795"/>
    <w:rsid w:val="002F0C19"/>
    <w:rsid w:val="002F17EF"/>
    <w:rsid w:val="002F27D0"/>
    <w:rsid w:val="002F5692"/>
    <w:rsid w:val="002F5A34"/>
    <w:rsid w:val="002F7AE7"/>
    <w:rsid w:val="00300AE2"/>
    <w:rsid w:val="00301DC4"/>
    <w:rsid w:val="00304B01"/>
    <w:rsid w:val="00307A6F"/>
    <w:rsid w:val="0031297B"/>
    <w:rsid w:val="00312BC7"/>
    <w:rsid w:val="0031338C"/>
    <w:rsid w:val="003167A6"/>
    <w:rsid w:val="0031684E"/>
    <w:rsid w:val="003168C0"/>
    <w:rsid w:val="00317097"/>
    <w:rsid w:val="00325425"/>
    <w:rsid w:val="003255D9"/>
    <w:rsid w:val="00326EFB"/>
    <w:rsid w:val="0032711E"/>
    <w:rsid w:val="00330411"/>
    <w:rsid w:val="003304EE"/>
    <w:rsid w:val="00330AA1"/>
    <w:rsid w:val="003319F7"/>
    <w:rsid w:val="0033271C"/>
    <w:rsid w:val="00332C44"/>
    <w:rsid w:val="00333E10"/>
    <w:rsid w:val="00336A20"/>
    <w:rsid w:val="0033712E"/>
    <w:rsid w:val="0033717B"/>
    <w:rsid w:val="003419CC"/>
    <w:rsid w:val="0034253C"/>
    <w:rsid w:val="003479F7"/>
    <w:rsid w:val="00347E2B"/>
    <w:rsid w:val="00347E33"/>
    <w:rsid w:val="00350982"/>
    <w:rsid w:val="00350D9A"/>
    <w:rsid w:val="00351764"/>
    <w:rsid w:val="00352643"/>
    <w:rsid w:val="003536C0"/>
    <w:rsid w:val="003544C5"/>
    <w:rsid w:val="00354705"/>
    <w:rsid w:val="003554B7"/>
    <w:rsid w:val="00361DC1"/>
    <w:rsid w:val="003627B7"/>
    <w:rsid w:val="003631F4"/>
    <w:rsid w:val="003634DE"/>
    <w:rsid w:val="003660A5"/>
    <w:rsid w:val="003709B5"/>
    <w:rsid w:val="00371402"/>
    <w:rsid w:val="00373CAB"/>
    <w:rsid w:val="003757CF"/>
    <w:rsid w:val="0037636C"/>
    <w:rsid w:val="00376473"/>
    <w:rsid w:val="00380260"/>
    <w:rsid w:val="003805CB"/>
    <w:rsid w:val="00380F22"/>
    <w:rsid w:val="00383CF6"/>
    <w:rsid w:val="003840C0"/>
    <w:rsid w:val="00384768"/>
    <w:rsid w:val="00386873"/>
    <w:rsid w:val="00387C85"/>
    <w:rsid w:val="003903E1"/>
    <w:rsid w:val="00392214"/>
    <w:rsid w:val="003924DA"/>
    <w:rsid w:val="0039256F"/>
    <w:rsid w:val="0039597E"/>
    <w:rsid w:val="00396580"/>
    <w:rsid w:val="003A3689"/>
    <w:rsid w:val="003A3C0D"/>
    <w:rsid w:val="003A5D21"/>
    <w:rsid w:val="003A6325"/>
    <w:rsid w:val="003A76F0"/>
    <w:rsid w:val="003B009C"/>
    <w:rsid w:val="003B6BCF"/>
    <w:rsid w:val="003B7DF7"/>
    <w:rsid w:val="003C02B0"/>
    <w:rsid w:val="003C0FFD"/>
    <w:rsid w:val="003C4E34"/>
    <w:rsid w:val="003C53DF"/>
    <w:rsid w:val="003C5D5D"/>
    <w:rsid w:val="003C68B5"/>
    <w:rsid w:val="003C71BD"/>
    <w:rsid w:val="003D0066"/>
    <w:rsid w:val="003D0AD7"/>
    <w:rsid w:val="003D5089"/>
    <w:rsid w:val="003D6578"/>
    <w:rsid w:val="003E017E"/>
    <w:rsid w:val="003E0A07"/>
    <w:rsid w:val="003E40B8"/>
    <w:rsid w:val="003E47BE"/>
    <w:rsid w:val="003E47DD"/>
    <w:rsid w:val="003E5EFB"/>
    <w:rsid w:val="003E6A04"/>
    <w:rsid w:val="003E700F"/>
    <w:rsid w:val="003E7B6D"/>
    <w:rsid w:val="003E7ED4"/>
    <w:rsid w:val="003F11B0"/>
    <w:rsid w:val="003F1263"/>
    <w:rsid w:val="003F4FF8"/>
    <w:rsid w:val="003F563A"/>
    <w:rsid w:val="003F5E50"/>
    <w:rsid w:val="003F7467"/>
    <w:rsid w:val="00400420"/>
    <w:rsid w:val="00400536"/>
    <w:rsid w:val="004028F7"/>
    <w:rsid w:val="004034A6"/>
    <w:rsid w:val="004034E1"/>
    <w:rsid w:val="004042AA"/>
    <w:rsid w:val="00406724"/>
    <w:rsid w:val="00410A78"/>
    <w:rsid w:val="00410AB4"/>
    <w:rsid w:val="0041220E"/>
    <w:rsid w:val="00413E9C"/>
    <w:rsid w:val="00414D92"/>
    <w:rsid w:val="004153D1"/>
    <w:rsid w:val="00417F3B"/>
    <w:rsid w:val="004208AE"/>
    <w:rsid w:val="004209B8"/>
    <w:rsid w:val="00420B3F"/>
    <w:rsid w:val="00420F79"/>
    <w:rsid w:val="004214D6"/>
    <w:rsid w:val="004224A1"/>
    <w:rsid w:val="00422B51"/>
    <w:rsid w:val="00422F81"/>
    <w:rsid w:val="00426424"/>
    <w:rsid w:val="00427813"/>
    <w:rsid w:val="00430044"/>
    <w:rsid w:val="004303CA"/>
    <w:rsid w:val="00430BD5"/>
    <w:rsid w:val="00430DF7"/>
    <w:rsid w:val="004325C4"/>
    <w:rsid w:val="00435447"/>
    <w:rsid w:val="004366F7"/>
    <w:rsid w:val="004370FD"/>
    <w:rsid w:val="004376CB"/>
    <w:rsid w:val="00440169"/>
    <w:rsid w:val="004401B2"/>
    <w:rsid w:val="0044095B"/>
    <w:rsid w:val="004411FC"/>
    <w:rsid w:val="00442CB9"/>
    <w:rsid w:val="004432B1"/>
    <w:rsid w:val="00443BB6"/>
    <w:rsid w:val="00444104"/>
    <w:rsid w:val="004461A5"/>
    <w:rsid w:val="00447D5A"/>
    <w:rsid w:val="00451268"/>
    <w:rsid w:val="0045126C"/>
    <w:rsid w:val="0045224E"/>
    <w:rsid w:val="004528D3"/>
    <w:rsid w:val="0045657D"/>
    <w:rsid w:val="00457805"/>
    <w:rsid w:val="00460FA3"/>
    <w:rsid w:val="0046263A"/>
    <w:rsid w:val="004636DF"/>
    <w:rsid w:val="00463EC2"/>
    <w:rsid w:val="00465663"/>
    <w:rsid w:val="00465DA7"/>
    <w:rsid w:val="00466F92"/>
    <w:rsid w:val="004674C4"/>
    <w:rsid w:val="0047061C"/>
    <w:rsid w:val="00470CCD"/>
    <w:rsid w:val="00472534"/>
    <w:rsid w:val="00474A25"/>
    <w:rsid w:val="00481C81"/>
    <w:rsid w:val="004820CF"/>
    <w:rsid w:val="0048281E"/>
    <w:rsid w:val="00483C83"/>
    <w:rsid w:val="0048673E"/>
    <w:rsid w:val="00487EC6"/>
    <w:rsid w:val="004905C8"/>
    <w:rsid w:val="00491083"/>
    <w:rsid w:val="00491356"/>
    <w:rsid w:val="00491F70"/>
    <w:rsid w:val="0049329E"/>
    <w:rsid w:val="004941B3"/>
    <w:rsid w:val="004A26A1"/>
    <w:rsid w:val="004A3994"/>
    <w:rsid w:val="004A45F0"/>
    <w:rsid w:val="004A47BC"/>
    <w:rsid w:val="004A4E4B"/>
    <w:rsid w:val="004A5548"/>
    <w:rsid w:val="004A70D8"/>
    <w:rsid w:val="004B2389"/>
    <w:rsid w:val="004B41E8"/>
    <w:rsid w:val="004B4FA9"/>
    <w:rsid w:val="004B556C"/>
    <w:rsid w:val="004C2BF1"/>
    <w:rsid w:val="004C2F66"/>
    <w:rsid w:val="004C3061"/>
    <w:rsid w:val="004C7A64"/>
    <w:rsid w:val="004D02C2"/>
    <w:rsid w:val="004D1B63"/>
    <w:rsid w:val="004D24D9"/>
    <w:rsid w:val="004D4645"/>
    <w:rsid w:val="004D60DE"/>
    <w:rsid w:val="004E14A8"/>
    <w:rsid w:val="004E2A66"/>
    <w:rsid w:val="004E321E"/>
    <w:rsid w:val="004E4055"/>
    <w:rsid w:val="004E4F49"/>
    <w:rsid w:val="004E500E"/>
    <w:rsid w:val="004E67CE"/>
    <w:rsid w:val="004E6A83"/>
    <w:rsid w:val="004E7066"/>
    <w:rsid w:val="004E767E"/>
    <w:rsid w:val="004F0395"/>
    <w:rsid w:val="004F232E"/>
    <w:rsid w:val="004F2D06"/>
    <w:rsid w:val="004F4EA4"/>
    <w:rsid w:val="004F6233"/>
    <w:rsid w:val="004F67FA"/>
    <w:rsid w:val="004F76CF"/>
    <w:rsid w:val="004F7BF8"/>
    <w:rsid w:val="005005D2"/>
    <w:rsid w:val="0050260E"/>
    <w:rsid w:val="00503A56"/>
    <w:rsid w:val="00504238"/>
    <w:rsid w:val="005049DF"/>
    <w:rsid w:val="00504CDD"/>
    <w:rsid w:val="00505251"/>
    <w:rsid w:val="00506C2B"/>
    <w:rsid w:val="005105E3"/>
    <w:rsid w:val="00510782"/>
    <w:rsid w:val="005108EE"/>
    <w:rsid w:val="00510992"/>
    <w:rsid w:val="00511028"/>
    <w:rsid w:val="005112BD"/>
    <w:rsid w:val="00513C31"/>
    <w:rsid w:val="00513DC3"/>
    <w:rsid w:val="00514ECE"/>
    <w:rsid w:val="00515BC9"/>
    <w:rsid w:val="005163BD"/>
    <w:rsid w:val="005171FA"/>
    <w:rsid w:val="0051735E"/>
    <w:rsid w:val="005211BC"/>
    <w:rsid w:val="005222C6"/>
    <w:rsid w:val="00524360"/>
    <w:rsid w:val="00527CC0"/>
    <w:rsid w:val="00530F78"/>
    <w:rsid w:val="0053150C"/>
    <w:rsid w:val="00531ED0"/>
    <w:rsid w:val="00532A0C"/>
    <w:rsid w:val="00533716"/>
    <w:rsid w:val="00534901"/>
    <w:rsid w:val="00534BDA"/>
    <w:rsid w:val="00535198"/>
    <w:rsid w:val="00536210"/>
    <w:rsid w:val="0053704B"/>
    <w:rsid w:val="00537506"/>
    <w:rsid w:val="00537B3A"/>
    <w:rsid w:val="0054029B"/>
    <w:rsid w:val="005408BA"/>
    <w:rsid w:val="0054140C"/>
    <w:rsid w:val="0054183F"/>
    <w:rsid w:val="00541A3F"/>
    <w:rsid w:val="0054236E"/>
    <w:rsid w:val="00545977"/>
    <w:rsid w:val="0054644F"/>
    <w:rsid w:val="00546A81"/>
    <w:rsid w:val="00546C85"/>
    <w:rsid w:val="00546F17"/>
    <w:rsid w:val="005502DC"/>
    <w:rsid w:val="00550409"/>
    <w:rsid w:val="0055292D"/>
    <w:rsid w:val="00557C37"/>
    <w:rsid w:val="00557F25"/>
    <w:rsid w:val="0056016B"/>
    <w:rsid w:val="005611B0"/>
    <w:rsid w:val="0056395F"/>
    <w:rsid w:val="005640CC"/>
    <w:rsid w:val="0056440E"/>
    <w:rsid w:val="00564959"/>
    <w:rsid w:val="005652B4"/>
    <w:rsid w:val="005656FE"/>
    <w:rsid w:val="00572873"/>
    <w:rsid w:val="00572D22"/>
    <w:rsid w:val="0057335D"/>
    <w:rsid w:val="00573521"/>
    <w:rsid w:val="00573FE0"/>
    <w:rsid w:val="005743E1"/>
    <w:rsid w:val="0057623C"/>
    <w:rsid w:val="00577E05"/>
    <w:rsid w:val="0058231B"/>
    <w:rsid w:val="00582ED8"/>
    <w:rsid w:val="005837FB"/>
    <w:rsid w:val="005843EB"/>
    <w:rsid w:val="005864C6"/>
    <w:rsid w:val="005865B2"/>
    <w:rsid w:val="00586734"/>
    <w:rsid w:val="005873E2"/>
    <w:rsid w:val="00590D7A"/>
    <w:rsid w:val="0059112B"/>
    <w:rsid w:val="00593021"/>
    <w:rsid w:val="00593B0F"/>
    <w:rsid w:val="00593E6D"/>
    <w:rsid w:val="005944FF"/>
    <w:rsid w:val="005959EC"/>
    <w:rsid w:val="00595FDA"/>
    <w:rsid w:val="00596883"/>
    <w:rsid w:val="00596A00"/>
    <w:rsid w:val="00596ECC"/>
    <w:rsid w:val="005A24D5"/>
    <w:rsid w:val="005A280A"/>
    <w:rsid w:val="005A2D62"/>
    <w:rsid w:val="005A353C"/>
    <w:rsid w:val="005A36A0"/>
    <w:rsid w:val="005A6B86"/>
    <w:rsid w:val="005A6FF0"/>
    <w:rsid w:val="005B28C8"/>
    <w:rsid w:val="005B2BD8"/>
    <w:rsid w:val="005B67A8"/>
    <w:rsid w:val="005B6B11"/>
    <w:rsid w:val="005B7B2E"/>
    <w:rsid w:val="005C2237"/>
    <w:rsid w:val="005C30CC"/>
    <w:rsid w:val="005C5F12"/>
    <w:rsid w:val="005C62BB"/>
    <w:rsid w:val="005C7492"/>
    <w:rsid w:val="005C7838"/>
    <w:rsid w:val="005D2F79"/>
    <w:rsid w:val="005D5814"/>
    <w:rsid w:val="005D59CB"/>
    <w:rsid w:val="005D64DE"/>
    <w:rsid w:val="005D6535"/>
    <w:rsid w:val="005E2AF2"/>
    <w:rsid w:val="005E3F9B"/>
    <w:rsid w:val="005E44C7"/>
    <w:rsid w:val="005E4AA5"/>
    <w:rsid w:val="005E72C5"/>
    <w:rsid w:val="006019F6"/>
    <w:rsid w:val="00602383"/>
    <w:rsid w:val="00605DAA"/>
    <w:rsid w:val="00606725"/>
    <w:rsid w:val="00606D99"/>
    <w:rsid w:val="00610C79"/>
    <w:rsid w:val="00611524"/>
    <w:rsid w:val="00612AD8"/>
    <w:rsid w:val="0061365D"/>
    <w:rsid w:val="00615889"/>
    <w:rsid w:val="0062037E"/>
    <w:rsid w:val="006205ED"/>
    <w:rsid w:val="0062185E"/>
    <w:rsid w:val="00622007"/>
    <w:rsid w:val="006232CA"/>
    <w:rsid w:val="006236BF"/>
    <w:rsid w:val="00623E77"/>
    <w:rsid w:val="00624188"/>
    <w:rsid w:val="00626CA1"/>
    <w:rsid w:val="00630D45"/>
    <w:rsid w:val="006319AB"/>
    <w:rsid w:val="00632304"/>
    <w:rsid w:val="00632D36"/>
    <w:rsid w:val="0063387E"/>
    <w:rsid w:val="006371B2"/>
    <w:rsid w:val="006373AC"/>
    <w:rsid w:val="00643FE5"/>
    <w:rsid w:val="00645DE1"/>
    <w:rsid w:val="00646622"/>
    <w:rsid w:val="00646C58"/>
    <w:rsid w:val="00646CC4"/>
    <w:rsid w:val="00647B70"/>
    <w:rsid w:val="006540F4"/>
    <w:rsid w:val="00654EE7"/>
    <w:rsid w:val="00655278"/>
    <w:rsid w:val="00661AB6"/>
    <w:rsid w:val="00664901"/>
    <w:rsid w:val="00664AEE"/>
    <w:rsid w:val="00665C69"/>
    <w:rsid w:val="0067157B"/>
    <w:rsid w:val="00672756"/>
    <w:rsid w:val="006743FC"/>
    <w:rsid w:val="006749AA"/>
    <w:rsid w:val="00676A5F"/>
    <w:rsid w:val="00677652"/>
    <w:rsid w:val="00677D7A"/>
    <w:rsid w:val="0068070D"/>
    <w:rsid w:val="0068309C"/>
    <w:rsid w:val="0068388E"/>
    <w:rsid w:val="006848BC"/>
    <w:rsid w:val="00685C35"/>
    <w:rsid w:val="00687339"/>
    <w:rsid w:val="00690467"/>
    <w:rsid w:val="00693745"/>
    <w:rsid w:val="00697174"/>
    <w:rsid w:val="00697706"/>
    <w:rsid w:val="00697876"/>
    <w:rsid w:val="00697B47"/>
    <w:rsid w:val="006A02B3"/>
    <w:rsid w:val="006A05C7"/>
    <w:rsid w:val="006A15D6"/>
    <w:rsid w:val="006A25DD"/>
    <w:rsid w:val="006A2761"/>
    <w:rsid w:val="006A3A0F"/>
    <w:rsid w:val="006A588D"/>
    <w:rsid w:val="006A5E42"/>
    <w:rsid w:val="006A67BB"/>
    <w:rsid w:val="006B111F"/>
    <w:rsid w:val="006B120F"/>
    <w:rsid w:val="006B1AEC"/>
    <w:rsid w:val="006B3B2A"/>
    <w:rsid w:val="006B4116"/>
    <w:rsid w:val="006B4936"/>
    <w:rsid w:val="006B5511"/>
    <w:rsid w:val="006B6661"/>
    <w:rsid w:val="006B6771"/>
    <w:rsid w:val="006B6CB1"/>
    <w:rsid w:val="006C04F1"/>
    <w:rsid w:val="006C35BA"/>
    <w:rsid w:val="006C3CFC"/>
    <w:rsid w:val="006C441A"/>
    <w:rsid w:val="006C5362"/>
    <w:rsid w:val="006C585B"/>
    <w:rsid w:val="006C6CB6"/>
    <w:rsid w:val="006C72EC"/>
    <w:rsid w:val="006C7E17"/>
    <w:rsid w:val="006D018B"/>
    <w:rsid w:val="006D1B49"/>
    <w:rsid w:val="006D3FEB"/>
    <w:rsid w:val="006D4A0D"/>
    <w:rsid w:val="006D5191"/>
    <w:rsid w:val="006D5588"/>
    <w:rsid w:val="006E00C8"/>
    <w:rsid w:val="006E20C2"/>
    <w:rsid w:val="006E3A22"/>
    <w:rsid w:val="006E435C"/>
    <w:rsid w:val="006E4D98"/>
    <w:rsid w:val="006E65A9"/>
    <w:rsid w:val="006F2BBC"/>
    <w:rsid w:val="006F4D01"/>
    <w:rsid w:val="006F797D"/>
    <w:rsid w:val="00700D34"/>
    <w:rsid w:val="00703E1E"/>
    <w:rsid w:val="00703F3D"/>
    <w:rsid w:val="007050D6"/>
    <w:rsid w:val="00705142"/>
    <w:rsid w:val="007100D3"/>
    <w:rsid w:val="00714A6B"/>
    <w:rsid w:val="00714D50"/>
    <w:rsid w:val="00715CBB"/>
    <w:rsid w:val="00716ABE"/>
    <w:rsid w:val="0071722E"/>
    <w:rsid w:val="007246C1"/>
    <w:rsid w:val="0072685D"/>
    <w:rsid w:val="007304FC"/>
    <w:rsid w:val="00733179"/>
    <w:rsid w:val="0073360D"/>
    <w:rsid w:val="00733D59"/>
    <w:rsid w:val="00734BFC"/>
    <w:rsid w:val="00736EC2"/>
    <w:rsid w:val="00740021"/>
    <w:rsid w:val="007410FB"/>
    <w:rsid w:val="00742641"/>
    <w:rsid w:val="00743362"/>
    <w:rsid w:val="00743BBF"/>
    <w:rsid w:val="00743EC9"/>
    <w:rsid w:val="00744B70"/>
    <w:rsid w:val="007509F5"/>
    <w:rsid w:val="00752E2F"/>
    <w:rsid w:val="00754961"/>
    <w:rsid w:val="007550FE"/>
    <w:rsid w:val="007555FF"/>
    <w:rsid w:val="007559EE"/>
    <w:rsid w:val="00755CB9"/>
    <w:rsid w:val="00760BB8"/>
    <w:rsid w:val="0076167E"/>
    <w:rsid w:val="007635D7"/>
    <w:rsid w:val="0076371D"/>
    <w:rsid w:val="00763922"/>
    <w:rsid w:val="00764A94"/>
    <w:rsid w:val="007664CD"/>
    <w:rsid w:val="00766D34"/>
    <w:rsid w:val="00767A37"/>
    <w:rsid w:val="0077079A"/>
    <w:rsid w:val="00770F9F"/>
    <w:rsid w:val="00771B1F"/>
    <w:rsid w:val="00771DB8"/>
    <w:rsid w:val="00771F4C"/>
    <w:rsid w:val="007727FE"/>
    <w:rsid w:val="00772E4B"/>
    <w:rsid w:val="007734BD"/>
    <w:rsid w:val="00773EA0"/>
    <w:rsid w:val="00774628"/>
    <w:rsid w:val="0077514D"/>
    <w:rsid w:val="007755C7"/>
    <w:rsid w:val="00775D53"/>
    <w:rsid w:val="007772CA"/>
    <w:rsid w:val="007802D7"/>
    <w:rsid w:val="0078034D"/>
    <w:rsid w:val="007849E6"/>
    <w:rsid w:val="00795100"/>
    <w:rsid w:val="00795602"/>
    <w:rsid w:val="00795FC8"/>
    <w:rsid w:val="007A01C6"/>
    <w:rsid w:val="007A0728"/>
    <w:rsid w:val="007A0898"/>
    <w:rsid w:val="007A1D7E"/>
    <w:rsid w:val="007A2D8C"/>
    <w:rsid w:val="007A3874"/>
    <w:rsid w:val="007A3879"/>
    <w:rsid w:val="007A3C4F"/>
    <w:rsid w:val="007A3E85"/>
    <w:rsid w:val="007A6E72"/>
    <w:rsid w:val="007B1817"/>
    <w:rsid w:val="007B25D7"/>
    <w:rsid w:val="007B3658"/>
    <w:rsid w:val="007B3F84"/>
    <w:rsid w:val="007B55CE"/>
    <w:rsid w:val="007C0DE1"/>
    <w:rsid w:val="007C1F51"/>
    <w:rsid w:val="007C203B"/>
    <w:rsid w:val="007C4BCE"/>
    <w:rsid w:val="007C4DAB"/>
    <w:rsid w:val="007C688D"/>
    <w:rsid w:val="007C6A73"/>
    <w:rsid w:val="007C7819"/>
    <w:rsid w:val="007D0081"/>
    <w:rsid w:val="007D173F"/>
    <w:rsid w:val="007D17FD"/>
    <w:rsid w:val="007D3904"/>
    <w:rsid w:val="007D43B8"/>
    <w:rsid w:val="007D51F2"/>
    <w:rsid w:val="007D55C0"/>
    <w:rsid w:val="007D5A49"/>
    <w:rsid w:val="007D622C"/>
    <w:rsid w:val="007E035F"/>
    <w:rsid w:val="007E4570"/>
    <w:rsid w:val="007E48FA"/>
    <w:rsid w:val="007E53D8"/>
    <w:rsid w:val="007E5925"/>
    <w:rsid w:val="007E5F0E"/>
    <w:rsid w:val="007F446D"/>
    <w:rsid w:val="007F46FB"/>
    <w:rsid w:val="007F4980"/>
    <w:rsid w:val="007F642D"/>
    <w:rsid w:val="007F69C8"/>
    <w:rsid w:val="007F6B12"/>
    <w:rsid w:val="007F747D"/>
    <w:rsid w:val="00802253"/>
    <w:rsid w:val="00803376"/>
    <w:rsid w:val="0080350B"/>
    <w:rsid w:val="00804515"/>
    <w:rsid w:val="00813196"/>
    <w:rsid w:val="00815BD4"/>
    <w:rsid w:val="008172EA"/>
    <w:rsid w:val="008201AF"/>
    <w:rsid w:val="0082334F"/>
    <w:rsid w:val="00823BB4"/>
    <w:rsid w:val="008318DC"/>
    <w:rsid w:val="00832361"/>
    <w:rsid w:val="008333E7"/>
    <w:rsid w:val="00833E9F"/>
    <w:rsid w:val="00835129"/>
    <w:rsid w:val="00835E80"/>
    <w:rsid w:val="00835F9C"/>
    <w:rsid w:val="0083619F"/>
    <w:rsid w:val="0084358F"/>
    <w:rsid w:val="0084635B"/>
    <w:rsid w:val="008471CB"/>
    <w:rsid w:val="00847E09"/>
    <w:rsid w:val="008512E2"/>
    <w:rsid w:val="008527F6"/>
    <w:rsid w:val="008534F6"/>
    <w:rsid w:val="00853B90"/>
    <w:rsid w:val="0085461A"/>
    <w:rsid w:val="00854736"/>
    <w:rsid w:val="0085629A"/>
    <w:rsid w:val="008608D4"/>
    <w:rsid w:val="008614F2"/>
    <w:rsid w:val="008618F0"/>
    <w:rsid w:val="008631B3"/>
    <w:rsid w:val="00864657"/>
    <w:rsid w:val="00864A1C"/>
    <w:rsid w:val="00865D7E"/>
    <w:rsid w:val="00867062"/>
    <w:rsid w:val="0087203C"/>
    <w:rsid w:val="00872CD5"/>
    <w:rsid w:val="00873978"/>
    <w:rsid w:val="00873CA2"/>
    <w:rsid w:val="00874805"/>
    <w:rsid w:val="008765B2"/>
    <w:rsid w:val="00877371"/>
    <w:rsid w:val="00877F82"/>
    <w:rsid w:val="00880B2F"/>
    <w:rsid w:val="008816F2"/>
    <w:rsid w:val="00881D16"/>
    <w:rsid w:val="0088246B"/>
    <w:rsid w:val="008833F7"/>
    <w:rsid w:val="008839AC"/>
    <w:rsid w:val="00883D62"/>
    <w:rsid w:val="00884860"/>
    <w:rsid w:val="00885394"/>
    <w:rsid w:val="00885801"/>
    <w:rsid w:val="00886BC8"/>
    <w:rsid w:val="008904E6"/>
    <w:rsid w:val="008A0C8E"/>
    <w:rsid w:val="008A19C0"/>
    <w:rsid w:val="008A1C30"/>
    <w:rsid w:val="008A216B"/>
    <w:rsid w:val="008A28C7"/>
    <w:rsid w:val="008A32FB"/>
    <w:rsid w:val="008A4E23"/>
    <w:rsid w:val="008A6BC1"/>
    <w:rsid w:val="008A7B1F"/>
    <w:rsid w:val="008B1019"/>
    <w:rsid w:val="008B1A1D"/>
    <w:rsid w:val="008B1C6D"/>
    <w:rsid w:val="008B1DFA"/>
    <w:rsid w:val="008B27BE"/>
    <w:rsid w:val="008B45DF"/>
    <w:rsid w:val="008B4AD6"/>
    <w:rsid w:val="008B52D3"/>
    <w:rsid w:val="008B5B61"/>
    <w:rsid w:val="008B624E"/>
    <w:rsid w:val="008B7C29"/>
    <w:rsid w:val="008C10D6"/>
    <w:rsid w:val="008C1C7A"/>
    <w:rsid w:val="008C1E9D"/>
    <w:rsid w:val="008C26AD"/>
    <w:rsid w:val="008C3312"/>
    <w:rsid w:val="008C5406"/>
    <w:rsid w:val="008C78B1"/>
    <w:rsid w:val="008D14B7"/>
    <w:rsid w:val="008D66AA"/>
    <w:rsid w:val="008D6902"/>
    <w:rsid w:val="008D75CB"/>
    <w:rsid w:val="008D7BCC"/>
    <w:rsid w:val="008E0738"/>
    <w:rsid w:val="008E0953"/>
    <w:rsid w:val="008E2626"/>
    <w:rsid w:val="008E3E7A"/>
    <w:rsid w:val="008E460E"/>
    <w:rsid w:val="008E4779"/>
    <w:rsid w:val="008E4957"/>
    <w:rsid w:val="008E4E90"/>
    <w:rsid w:val="008E5A47"/>
    <w:rsid w:val="008E62DD"/>
    <w:rsid w:val="008E68BF"/>
    <w:rsid w:val="008F1FD9"/>
    <w:rsid w:val="008F37F1"/>
    <w:rsid w:val="008F3D94"/>
    <w:rsid w:val="008F513E"/>
    <w:rsid w:val="008F6085"/>
    <w:rsid w:val="0090081D"/>
    <w:rsid w:val="0090147B"/>
    <w:rsid w:val="009029D5"/>
    <w:rsid w:val="009108C7"/>
    <w:rsid w:val="00910998"/>
    <w:rsid w:val="00910C8A"/>
    <w:rsid w:val="00911035"/>
    <w:rsid w:val="00913A7E"/>
    <w:rsid w:val="00914B0E"/>
    <w:rsid w:val="00916D05"/>
    <w:rsid w:val="00920789"/>
    <w:rsid w:val="009216C4"/>
    <w:rsid w:val="0092239C"/>
    <w:rsid w:val="009255B3"/>
    <w:rsid w:val="0092699C"/>
    <w:rsid w:val="009277B9"/>
    <w:rsid w:val="00930CC7"/>
    <w:rsid w:val="00930CC8"/>
    <w:rsid w:val="00935E5C"/>
    <w:rsid w:val="00936076"/>
    <w:rsid w:val="0093670D"/>
    <w:rsid w:val="00936CA8"/>
    <w:rsid w:val="00937F0B"/>
    <w:rsid w:val="0094195B"/>
    <w:rsid w:val="00942C3B"/>
    <w:rsid w:val="0094312F"/>
    <w:rsid w:val="009440F9"/>
    <w:rsid w:val="00944B23"/>
    <w:rsid w:val="009464C9"/>
    <w:rsid w:val="00946559"/>
    <w:rsid w:val="009476F8"/>
    <w:rsid w:val="0095081B"/>
    <w:rsid w:val="009539E6"/>
    <w:rsid w:val="009540F7"/>
    <w:rsid w:val="0095456F"/>
    <w:rsid w:val="00954EDD"/>
    <w:rsid w:val="00955E57"/>
    <w:rsid w:val="00956C06"/>
    <w:rsid w:val="0096244C"/>
    <w:rsid w:val="0096274D"/>
    <w:rsid w:val="009630C8"/>
    <w:rsid w:val="00963F7E"/>
    <w:rsid w:val="0096458C"/>
    <w:rsid w:val="00976D67"/>
    <w:rsid w:val="00977952"/>
    <w:rsid w:val="009802E4"/>
    <w:rsid w:val="009807E5"/>
    <w:rsid w:val="00983018"/>
    <w:rsid w:val="0098350B"/>
    <w:rsid w:val="00983CAD"/>
    <w:rsid w:val="00984137"/>
    <w:rsid w:val="00984596"/>
    <w:rsid w:val="00984A83"/>
    <w:rsid w:val="009858FF"/>
    <w:rsid w:val="00986BE7"/>
    <w:rsid w:val="00990563"/>
    <w:rsid w:val="00990825"/>
    <w:rsid w:val="00991B65"/>
    <w:rsid w:val="00991F33"/>
    <w:rsid w:val="0099232F"/>
    <w:rsid w:val="009928BB"/>
    <w:rsid w:val="00993B8C"/>
    <w:rsid w:val="00995861"/>
    <w:rsid w:val="009971C0"/>
    <w:rsid w:val="00997498"/>
    <w:rsid w:val="0099757D"/>
    <w:rsid w:val="009A2775"/>
    <w:rsid w:val="009A4438"/>
    <w:rsid w:val="009A4BB4"/>
    <w:rsid w:val="009A5418"/>
    <w:rsid w:val="009A5B6A"/>
    <w:rsid w:val="009A67EF"/>
    <w:rsid w:val="009A6959"/>
    <w:rsid w:val="009A72EA"/>
    <w:rsid w:val="009A7E8E"/>
    <w:rsid w:val="009B280A"/>
    <w:rsid w:val="009B281A"/>
    <w:rsid w:val="009B46CA"/>
    <w:rsid w:val="009B4F71"/>
    <w:rsid w:val="009B6312"/>
    <w:rsid w:val="009B6454"/>
    <w:rsid w:val="009B6B7B"/>
    <w:rsid w:val="009B6DD8"/>
    <w:rsid w:val="009B7399"/>
    <w:rsid w:val="009C0818"/>
    <w:rsid w:val="009C226A"/>
    <w:rsid w:val="009C2DE1"/>
    <w:rsid w:val="009C3007"/>
    <w:rsid w:val="009C345F"/>
    <w:rsid w:val="009C3674"/>
    <w:rsid w:val="009C3A93"/>
    <w:rsid w:val="009C4422"/>
    <w:rsid w:val="009C45AA"/>
    <w:rsid w:val="009C7175"/>
    <w:rsid w:val="009C7FCA"/>
    <w:rsid w:val="009D0749"/>
    <w:rsid w:val="009D16EF"/>
    <w:rsid w:val="009D1DD0"/>
    <w:rsid w:val="009D65A5"/>
    <w:rsid w:val="009D7683"/>
    <w:rsid w:val="009E10E0"/>
    <w:rsid w:val="009E227B"/>
    <w:rsid w:val="009E3125"/>
    <w:rsid w:val="009E7B0F"/>
    <w:rsid w:val="009F07B3"/>
    <w:rsid w:val="009F0C39"/>
    <w:rsid w:val="009F126B"/>
    <w:rsid w:val="009F1549"/>
    <w:rsid w:val="009F1D5D"/>
    <w:rsid w:val="009F3588"/>
    <w:rsid w:val="009F38B1"/>
    <w:rsid w:val="00A00FFB"/>
    <w:rsid w:val="00A01F4F"/>
    <w:rsid w:val="00A05B26"/>
    <w:rsid w:val="00A06C9C"/>
    <w:rsid w:val="00A076D6"/>
    <w:rsid w:val="00A07ECA"/>
    <w:rsid w:val="00A10466"/>
    <w:rsid w:val="00A10BCD"/>
    <w:rsid w:val="00A23761"/>
    <w:rsid w:val="00A24DDF"/>
    <w:rsid w:val="00A2564A"/>
    <w:rsid w:val="00A25697"/>
    <w:rsid w:val="00A25979"/>
    <w:rsid w:val="00A30CB8"/>
    <w:rsid w:val="00A30F67"/>
    <w:rsid w:val="00A33779"/>
    <w:rsid w:val="00A346E6"/>
    <w:rsid w:val="00A355EC"/>
    <w:rsid w:val="00A35DD8"/>
    <w:rsid w:val="00A35E90"/>
    <w:rsid w:val="00A402F3"/>
    <w:rsid w:val="00A42E5D"/>
    <w:rsid w:val="00A46FF0"/>
    <w:rsid w:val="00A47260"/>
    <w:rsid w:val="00A50A91"/>
    <w:rsid w:val="00A50D37"/>
    <w:rsid w:val="00A52C0F"/>
    <w:rsid w:val="00A53E4A"/>
    <w:rsid w:val="00A55078"/>
    <w:rsid w:val="00A55C0D"/>
    <w:rsid w:val="00A613AA"/>
    <w:rsid w:val="00A61F58"/>
    <w:rsid w:val="00A62E41"/>
    <w:rsid w:val="00A64694"/>
    <w:rsid w:val="00A648DF"/>
    <w:rsid w:val="00A66607"/>
    <w:rsid w:val="00A71859"/>
    <w:rsid w:val="00A726BE"/>
    <w:rsid w:val="00A73401"/>
    <w:rsid w:val="00A75726"/>
    <w:rsid w:val="00A80F74"/>
    <w:rsid w:val="00A81789"/>
    <w:rsid w:val="00A82348"/>
    <w:rsid w:val="00A83335"/>
    <w:rsid w:val="00A83713"/>
    <w:rsid w:val="00A83B31"/>
    <w:rsid w:val="00A84BFD"/>
    <w:rsid w:val="00A87E51"/>
    <w:rsid w:val="00A90104"/>
    <w:rsid w:val="00A9058B"/>
    <w:rsid w:val="00A92ACB"/>
    <w:rsid w:val="00A941C4"/>
    <w:rsid w:val="00A94746"/>
    <w:rsid w:val="00A96217"/>
    <w:rsid w:val="00A96D7F"/>
    <w:rsid w:val="00AA386A"/>
    <w:rsid w:val="00AA3F66"/>
    <w:rsid w:val="00AA4A68"/>
    <w:rsid w:val="00AA52BD"/>
    <w:rsid w:val="00AA6D65"/>
    <w:rsid w:val="00AA6DB2"/>
    <w:rsid w:val="00AA6FA6"/>
    <w:rsid w:val="00AA71DB"/>
    <w:rsid w:val="00AB1344"/>
    <w:rsid w:val="00AB280E"/>
    <w:rsid w:val="00AB3E27"/>
    <w:rsid w:val="00AB6396"/>
    <w:rsid w:val="00AB6710"/>
    <w:rsid w:val="00AB75CB"/>
    <w:rsid w:val="00AB7602"/>
    <w:rsid w:val="00AB7A79"/>
    <w:rsid w:val="00AC06DE"/>
    <w:rsid w:val="00AC0B71"/>
    <w:rsid w:val="00AC19F1"/>
    <w:rsid w:val="00AC2591"/>
    <w:rsid w:val="00AC430C"/>
    <w:rsid w:val="00AC52AC"/>
    <w:rsid w:val="00AC5616"/>
    <w:rsid w:val="00AC71C4"/>
    <w:rsid w:val="00AD1ECE"/>
    <w:rsid w:val="00AD28B1"/>
    <w:rsid w:val="00AD30E0"/>
    <w:rsid w:val="00AD4D66"/>
    <w:rsid w:val="00AD5DCF"/>
    <w:rsid w:val="00AD7C9C"/>
    <w:rsid w:val="00AE040B"/>
    <w:rsid w:val="00AE1FF3"/>
    <w:rsid w:val="00AE361E"/>
    <w:rsid w:val="00AE40CA"/>
    <w:rsid w:val="00AE41F7"/>
    <w:rsid w:val="00AE4356"/>
    <w:rsid w:val="00AE63A5"/>
    <w:rsid w:val="00AE6543"/>
    <w:rsid w:val="00AE72CE"/>
    <w:rsid w:val="00AE7C7A"/>
    <w:rsid w:val="00AF3BC3"/>
    <w:rsid w:val="00AF3F99"/>
    <w:rsid w:val="00AF6EDF"/>
    <w:rsid w:val="00B02C15"/>
    <w:rsid w:val="00B03779"/>
    <w:rsid w:val="00B0439F"/>
    <w:rsid w:val="00B06842"/>
    <w:rsid w:val="00B0723F"/>
    <w:rsid w:val="00B0744B"/>
    <w:rsid w:val="00B075A5"/>
    <w:rsid w:val="00B11A45"/>
    <w:rsid w:val="00B121BC"/>
    <w:rsid w:val="00B14D53"/>
    <w:rsid w:val="00B1555D"/>
    <w:rsid w:val="00B157B3"/>
    <w:rsid w:val="00B15AA2"/>
    <w:rsid w:val="00B16241"/>
    <w:rsid w:val="00B16B40"/>
    <w:rsid w:val="00B1711F"/>
    <w:rsid w:val="00B227EB"/>
    <w:rsid w:val="00B232CA"/>
    <w:rsid w:val="00B23487"/>
    <w:rsid w:val="00B23D55"/>
    <w:rsid w:val="00B24048"/>
    <w:rsid w:val="00B26B6D"/>
    <w:rsid w:val="00B26C0A"/>
    <w:rsid w:val="00B310F0"/>
    <w:rsid w:val="00B31121"/>
    <w:rsid w:val="00B31A16"/>
    <w:rsid w:val="00B34846"/>
    <w:rsid w:val="00B378DA"/>
    <w:rsid w:val="00B4014D"/>
    <w:rsid w:val="00B42EAB"/>
    <w:rsid w:val="00B442C9"/>
    <w:rsid w:val="00B45A02"/>
    <w:rsid w:val="00B470E1"/>
    <w:rsid w:val="00B50131"/>
    <w:rsid w:val="00B5063D"/>
    <w:rsid w:val="00B521CF"/>
    <w:rsid w:val="00B53EEE"/>
    <w:rsid w:val="00B55EE6"/>
    <w:rsid w:val="00B55F83"/>
    <w:rsid w:val="00B56A3F"/>
    <w:rsid w:val="00B576DB"/>
    <w:rsid w:val="00B60FED"/>
    <w:rsid w:val="00B61DCE"/>
    <w:rsid w:val="00B62F04"/>
    <w:rsid w:val="00B63778"/>
    <w:rsid w:val="00B637E0"/>
    <w:rsid w:val="00B6512F"/>
    <w:rsid w:val="00B664B3"/>
    <w:rsid w:val="00B66C35"/>
    <w:rsid w:val="00B67410"/>
    <w:rsid w:val="00B67E58"/>
    <w:rsid w:val="00B7014B"/>
    <w:rsid w:val="00B70A81"/>
    <w:rsid w:val="00B71183"/>
    <w:rsid w:val="00B73AE1"/>
    <w:rsid w:val="00B759BE"/>
    <w:rsid w:val="00B75EE6"/>
    <w:rsid w:val="00B773C8"/>
    <w:rsid w:val="00B818FA"/>
    <w:rsid w:val="00B82CD0"/>
    <w:rsid w:val="00B83747"/>
    <w:rsid w:val="00B85A0F"/>
    <w:rsid w:val="00B85C56"/>
    <w:rsid w:val="00B86426"/>
    <w:rsid w:val="00B86923"/>
    <w:rsid w:val="00B90A31"/>
    <w:rsid w:val="00B9194B"/>
    <w:rsid w:val="00B920C2"/>
    <w:rsid w:val="00B92994"/>
    <w:rsid w:val="00B92A46"/>
    <w:rsid w:val="00B92D05"/>
    <w:rsid w:val="00B92D0D"/>
    <w:rsid w:val="00B9387A"/>
    <w:rsid w:val="00B939B2"/>
    <w:rsid w:val="00B93CAD"/>
    <w:rsid w:val="00B960DD"/>
    <w:rsid w:val="00B97729"/>
    <w:rsid w:val="00BA0336"/>
    <w:rsid w:val="00BA06EA"/>
    <w:rsid w:val="00BA2BFF"/>
    <w:rsid w:val="00BA34C2"/>
    <w:rsid w:val="00BA4C23"/>
    <w:rsid w:val="00BA571B"/>
    <w:rsid w:val="00BA5E96"/>
    <w:rsid w:val="00BA77E6"/>
    <w:rsid w:val="00BB038B"/>
    <w:rsid w:val="00BB25F9"/>
    <w:rsid w:val="00BB448E"/>
    <w:rsid w:val="00BB6BB3"/>
    <w:rsid w:val="00BB7105"/>
    <w:rsid w:val="00BC05C7"/>
    <w:rsid w:val="00BC066D"/>
    <w:rsid w:val="00BC07C6"/>
    <w:rsid w:val="00BC1D24"/>
    <w:rsid w:val="00BC3643"/>
    <w:rsid w:val="00BC551A"/>
    <w:rsid w:val="00BC5836"/>
    <w:rsid w:val="00BC668B"/>
    <w:rsid w:val="00BC7FC1"/>
    <w:rsid w:val="00BD3F83"/>
    <w:rsid w:val="00BD3FFA"/>
    <w:rsid w:val="00BD4ABA"/>
    <w:rsid w:val="00BD68A2"/>
    <w:rsid w:val="00BD6A42"/>
    <w:rsid w:val="00BD749E"/>
    <w:rsid w:val="00BE05B9"/>
    <w:rsid w:val="00BE06E8"/>
    <w:rsid w:val="00BE1AAE"/>
    <w:rsid w:val="00BE23CF"/>
    <w:rsid w:val="00BE7185"/>
    <w:rsid w:val="00BF034A"/>
    <w:rsid w:val="00BF10DF"/>
    <w:rsid w:val="00BF2211"/>
    <w:rsid w:val="00BF4A7E"/>
    <w:rsid w:val="00BF5B13"/>
    <w:rsid w:val="00BF6549"/>
    <w:rsid w:val="00BF663D"/>
    <w:rsid w:val="00BF7317"/>
    <w:rsid w:val="00C01103"/>
    <w:rsid w:val="00C01EA6"/>
    <w:rsid w:val="00C028BB"/>
    <w:rsid w:val="00C028FA"/>
    <w:rsid w:val="00C04BD1"/>
    <w:rsid w:val="00C0695D"/>
    <w:rsid w:val="00C1175B"/>
    <w:rsid w:val="00C133B7"/>
    <w:rsid w:val="00C139BC"/>
    <w:rsid w:val="00C20629"/>
    <w:rsid w:val="00C219F4"/>
    <w:rsid w:val="00C22377"/>
    <w:rsid w:val="00C232ED"/>
    <w:rsid w:val="00C2352E"/>
    <w:rsid w:val="00C27CE2"/>
    <w:rsid w:val="00C27F33"/>
    <w:rsid w:val="00C323BE"/>
    <w:rsid w:val="00C32732"/>
    <w:rsid w:val="00C33A98"/>
    <w:rsid w:val="00C34012"/>
    <w:rsid w:val="00C3490B"/>
    <w:rsid w:val="00C34D09"/>
    <w:rsid w:val="00C35156"/>
    <w:rsid w:val="00C35234"/>
    <w:rsid w:val="00C3603B"/>
    <w:rsid w:val="00C369D2"/>
    <w:rsid w:val="00C40C5B"/>
    <w:rsid w:val="00C431EF"/>
    <w:rsid w:val="00C4393C"/>
    <w:rsid w:val="00C44712"/>
    <w:rsid w:val="00C44B21"/>
    <w:rsid w:val="00C44DD7"/>
    <w:rsid w:val="00C455E4"/>
    <w:rsid w:val="00C45A5F"/>
    <w:rsid w:val="00C460B9"/>
    <w:rsid w:val="00C4664F"/>
    <w:rsid w:val="00C47852"/>
    <w:rsid w:val="00C5004D"/>
    <w:rsid w:val="00C508C0"/>
    <w:rsid w:val="00C551D5"/>
    <w:rsid w:val="00C55C41"/>
    <w:rsid w:val="00C6075C"/>
    <w:rsid w:val="00C61630"/>
    <w:rsid w:val="00C63226"/>
    <w:rsid w:val="00C635A5"/>
    <w:rsid w:val="00C64B2E"/>
    <w:rsid w:val="00C64F8F"/>
    <w:rsid w:val="00C6535E"/>
    <w:rsid w:val="00C67512"/>
    <w:rsid w:val="00C70A0C"/>
    <w:rsid w:val="00C70F9A"/>
    <w:rsid w:val="00C73829"/>
    <w:rsid w:val="00C743B3"/>
    <w:rsid w:val="00C75217"/>
    <w:rsid w:val="00C76728"/>
    <w:rsid w:val="00C76A81"/>
    <w:rsid w:val="00C81244"/>
    <w:rsid w:val="00C83D7B"/>
    <w:rsid w:val="00C84645"/>
    <w:rsid w:val="00C859FE"/>
    <w:rsid w:val="00C86979"/>
    <w:rsid w:val="00C93B10"/>
    <w:rsid w:val="00C94679"/>
    <w:rsid w:val="00C95D3A"/>
    <w:rsid w:val="00C95D86"/>
    <w:rsid w:val="00C96DE5"/>
    <w:rsid w:val="00C97F3B"/>
    <w:rsid w:val="00C97F43"/>
    <w:rsid w:val="00CA0440"/>
    <w:rsid w:val="00CA09B1"/>
    <w:rsid w:val="00CA68E1"/>
    <w:rsid w:val="00CA7199"/>
    <w:rsid w:val="00CB1D23"/>
    <w:rsid w:val="00CB4153"/>
    <w:rsid w:val="00CB5894"/>
    <w:rsid w:val="00CB6F32"/>
    <w:rsid w:val="00CB74B6"/>
    <w:rsid w:val="00CC0631"/>
    <w:rsid w:val="00CC26AC"/>
    <w:rsid w:val="00CC55AB"/>
    <w:rsid w:val="00CC6EFD"/>
    <w:rsid w:val="00CD071E"/>
    <w:rsid w:val="00CD10CF"/>
    <w:rsid w:val="00CD124A"/>
    <w:rsid w:val="00CD41D8"/>
    <w:rsid w:val="00CD6E12"/>
    <w:rsid w:val="00CE1A06"/>
    <w:rsid w:val="00CE261C"/>
    <w:rsid w:val="00CE3189"/>
    <w:rsid w:val="00CE35EE"/>
    <w:rsid w:val="00CE532E"/>
    <w:rsid w:val="00CE582B"/>
    <w:rsid w:val="00CE5C4E"/>
    <w:rsid w:val="00CE6442"/>
    <w:rsid w:val="00CE65BC"/>
    <w:rsid w:val="00CE691F"/>
    <w:rsid w:val="00CE7706"/>
    <w:rsid w:val="00CF02A2"/>
    <w:rsid w:val="00CF1B53"/>
    <w:rsid w:val="00CF24FF"/>
    <w:rsid w:val="00CF4639"/>
    <w:rsid w:val="00CF5002"/>
    <w:rsid w:val="00CF5082"/>
    <w:rsid w:val="00CF5231"/>
    <w:rsid w:val="00CF5FF2"/>
    <w:rsid w:val="00CF60C5"/>
    <w:rsid w:val="00CF6C25"/>
    <w:rsid w:val="00CF737F"/>
    <w:rsid w:val="00D02B78"/>
    <w:rsid w:val="00D02EEB"/>
    <w:rsid w:val="00D04EDD"/>
    <w:rsid w:val="00D069B8"/>
    <w:rsid w:val="00D07F0F"/>
    <w:rsid w:val="00D1056F"/>
    <w:rsid w:val="00D10996"/>
    <w:rsid w:val="00D121B5"/>
    <w:rsid w:val="00D122B2"/>
    <w:rsid w:val="00D1381C"/>
    <w:rsid w:val="00D14825"/>
    <w:rsid w:val="00D1617E"/>
    <w:rsid w:val="00D16673"/>
    <w:rsid w:val="00D20EFF"/>
    <w:rsid w:val="00D22AB1"/>
    <w:rsid w:val="00D22F35"/>
    <w:rsid w:val="00D24B48"/>
    <w:rsid w:val="00D26550"/>
    <w:rsid w:val="00D279C8"/>
    <w:rsid w:val="00D3160E"/>
    <w:rsid w:val="00D41C48"/>
    <w:rsid w:val="00D41EF0"/>
    <w:rsid w:val="00D436F1"/>
    <w:rsid w:val="00D43870"/>
    <w:rsid w:val="00D44689"/>
    <w:rsid w:val="00D45BEE"/>
    <w:rsid w:val="00D45D23"/>
    <w:rsid w:val="00D46947"/>
    <w:rsid w:val="00D46A8A"/>
    <w:rsid w:val="00D50960"/>
    <w:rsid w:val="00D51B62"/>
    <w:rsid w:val="00D54B58"/>
    <w:rsid w:val="00D5503B"/>
    <w:rsid w:val="00D551B7"/>
    <w:rsid w:val="00D560E3"/>
    <w:rsid w:val="00D563E0"/>
    <w:rsid w:val="00D5684D"/>
    <w:rsid w:val="00D56943"/>
    <w:rsid w:val="00D574A8"/>
    <w:rsid w:val="00D57656"/>
    <w:rsid w:val="00D57B44"/>
    <w:rsid w:val="00D6314C"/>
    <w:rsid w:val="00D666EF"/>
    <w:rsid w:val="00D66EFA"/>
    <w:rsid w:val="00D676A0"/>
    <w:rsid w:val="00D70716"/>
    <w:rsid w:val="00D70976"/>
    <w:rsid w:val="00D70DD3"/>
    <w:rsid w:val="00D72CBB"/>
    <w:rsid w:val="00D73B25"/>
    <w:rsid w:val="00D7458A"/>
    <w:rsid w:val="00D745D5"/>
    <w:rsid w:val="00D7500B"/>
    <w:rsid w:val="00D80D16"/>
    <w:rsid w:val="00D81125"/>
    <w:rsid w:val="00D81821"/>
    <w:rsid w:val="00D830C3"/>
    <w:rsid w:val="00D8386C"/>
    <w:rsid w:val="00D85D53"/>
    <w:rsid w:val="00D85EB8"/>
    <w:rsid w:val="00D91D28"/>
    <w:rsid w:val="00D92085"/>
    <w:rsid w:val="00D92B19"/>
    <w:rsid w:val="00D96BB4"/>
    <w:rsid w:val="00D9782A"/>
    <w:rsid w:val="00D97A2C"/>
    <w:rsid w:val="00D97D42"/>
    <w:rsid w:val="00D97EC6"/>
    <w:rsid w:val="00DA0088"/>
    <w:rsid w:val="00DA0C0D"/>
    <w:rsid w:val="00DA197D"/>
    <w:rsid w:val="00DA4992"/>
    <w:rsid w:val="00DA5660"/>
    <w:rsid w:val="00DA6893"/>
    <w:rsid w:val="00DA7B11"/>
    <w:rsid w:val="00DB242F"/>
    <w:rsid w:val="00DB2BEE"/>
    <w:rsid w:val="00DB2E8A"/>
    <w:rsid w:val="00DB48F6"/>
    <w:rsid w:val="00DB6483"/>
    <w:rsid w:val="00DB6976"/>
    <w:rsid w:val="00DB6B30"/>
    <w:rsid w:val="00DB6B7B"/>
    <w:rsid w:val="00DB78D4"/>
    <w:rsid w:val="00DC2AC3"/>
    <w:rsid w:val="00DC33A0"/>
    <w:rsid w:val="00DC534C"/>
    <w:rsid w:val="00DC5928"/>
    <w:rsid w:val="00DC6792"/>
    <w:rsid w:val="00DC6DF7"/>
    <w:rsid w:val="00DD1CC5"/>
    <w:rsid w:val="00DD2A55"/>
    <w:rsid w:val="00DD5671"/>
    <w:rsid w:val="00DD6C3F"/>
    <w:rsid w:val="00DD6E36"/>
    <w:rsid w:val="00DD7505"/>
    <w:rsid w:val="00DD7ADE"/>
    <w:rsid w:val="00DE057A"/>
    <w:rsid w:val="00DE0A9A"/>
    <w:rsid w:val="00DE107E"/>
    <w:rsid w:val="00DE214B"/>
    <w:rsid w:val="00DE3536"/>
    <w:rsid w:val="00DE5CA9"/>
    <w:rsid w:val="00DE7028"/>
    <w:rsid w:val="00DE7C2E"/>
    <w:rsid w:val="00DE7F16"/>
    <w:rsid w:val="00DF00ED"/>
    <w:rsid w:val="00DF238D"/>
    <w:rsid w:val="00DF3394"/>
    <w:rsid w:val="00DF4BB9"/>
    <w:rsid w:val="00DF582F"/>
    <w:rsid w:val="00DF6060"/>
    <w:rsid w:val="00DF658E"/>
    <w:rsid w:val="00DF6B4A"/>
    <w:rsid w:val="00E00558"/>
    <w:rsid w:val="00E02454"/>
    <w:rsid w:val="00E02C20"/>
    <w:rsid w:val="00E02E11"/>
    <w:rsid w:val="00E034CA"/>
    <w:rsid w:val="00E03E48"/>
    <w:rsid w:val="00E0471D"/>
    <w:rsid w:val="00E0527A"/>
    <w:rsid w:val="00E05841"/>
    <w:rsid w:val="00E06E8B"/>
    <w:rsid w:val="00E121B6"/>
    <w:rsid w:val="00E16FF8"/>
    <w:rsid w:val="00E17029"/>
    <w:rsid w:val="00E17C3E"/>
    <w:rsid w:val="00E17E34"/>
    <w:rsid w:val="00E200D6"/>
    <w:rsid w:val="00E2060B"/>
    <w:rsid w:val="00E20DC6"/>
    <w:rsid w:val="00E21E16"/>
    <w:rsid w:val="00E223EF"/>
    <w:rsid w:val="00E224BE"/>
    <w:rsid w:val="00E23F3C"/>
    <w:rsid w:val="00E249AD"/>
    <w:rsid w:val="00E253C8"/>
    <w:rsid w:val="00E25FDF"/>
    <w:rsid w:val="00E260F9"/>
    <w:rsid w:val="00E26A67"/>
    <w:rsid w:val="00E271D3"/>
    <w:rsid w:val="00E30302"/>
    <w:rsid w:val="00E30E2A"/>
    <w:rsid w:val="00E31162"/>
    <w:rsid w:val="00E3283A"/>
    <w:rsid w:val="00E32ED1"/>
    <w:rsid w:val="00E35D46"/>
    <w:rsid w:val="00E36D9D"/>
    <w:rsid w:val="00E40F79"/>
    <w:rsid w:val="00E41E8C"/>
    <w:rsid w:val="00E42823"/>
    <w:rsid w:val="00E42C7A"/>
    <w:rsid w:val="00E42E33"/>
    <w:rsid w:val="00E43CD5"/>
    <w:rsid w:val="00E44654"/>
    <w:rsid w:val="00E45882"/>
    <w:rsid w:val="00E467AC"/>
    <w:rsid w:val="00E506F2"/>
    <w:rsid w:val="00E5113E"/>
    <w:rsid w:val="00E538C9"/>
    <w:rsid w:val="00E5418A"/>
    <w:rsid w:val="00E544F3"/>
    <w:rsid w:val="00E54E8F"/>
    <w:rsid w:val="00E56E6A"/>
    <w:rsid w:val="00E57687"/>
    <w:rsid w:val="00E57DFF"/>
    <w:rsid w:val="00E60CEB"/>
    <w:rsid w:val="00E61101"/>
    <w:rsid w:val="00E61E08"/>
    <w:rsid w:val="00E65494"/>
    <w:rsid w:val="00E6642B"/>
    <w:rsid w:val="00E718BD"/>
    <w:rsid w:val="00E72E84"/>
    <w:rsid w:val="00E74377"/>
    <w:rsid w:val="00E74B1C"/>
    <w:rsid w:val="00E76956"/>
    <w:rsid w:val="00E80B04"/>
    <w:rsid w:val="00E83909"/>
    <w:rsid w:val="00E850E2"/>
    <w:rsid w:val="00E853D0"/>
    <w:rsid w:val="00E86627"/>
    <w:rsid w:val="00E87A0E"/>
    <w:rsid w:val="00E90525"/>
    <w:rsid w:val="00E907C1"/>
    <w:rsid w:val="00E90BE5"/>
    <w:rsid w:val="00E9163E"/>
    <w:rsid w:val="00E92407"/>
    <w:rsid w:val="00E92644"/>
    <w:rsid w:val="00E942BD"/>
    <w:rsid w:val="00EA1833"/>
    <w:rsid w:val="00EA2D52"/>
    <w:rsid w:val="00EB0239"/>
    <w:rsid w:val="00EB05CE"/>
    <w:rsid w:val="00EB098E"/>
    <w:rsid w:val="00EB0ED9"/>
    <w:rsid w:val="00EB1A7F"/>
    <w:rsid w:val="00EB20BD"/>
    <w:rsid w:val="00EB5BA0"/>
    <w:rsid w:val="00EB6118"/>
    <w:rsid w:val="00EB62BF"/>
    <w:rsid w:val="00EB7318"/>
    <w:rsid w:val="00EB7897"/>
    <w:rsid w:val="00EC08FA"/>
    <w:rsid w:val="00EC1975"/>
    <w:rsid w:val="00EC2AD6"/>
    <w:rsid w:val="00EC39FD"/>
    <w:rsid w:val="00EC5146"/>
    <w:rsid w:val="00EC52E8"/>
    <w:rsid w:val="00EC5BCD"/>
    <w:rsid w:val="00EC6511"/>
    <w:rsid w:val="00ED10FF"/>
    <w:rsid w:val="00ED41D6"/>
    <w:rsid w:val="00ED69AF"/>
    <w:rsid w:val="00ED707C"/>
    <w:rsid w:val="00ED760E"/>
    <w:rsid w:val="00ED7C74"/>
    <w:rsid w:val="00EE14FB"/>
    <w:rsid w:val="00EE2D69"/>
    <w:rsid w:val="00EE42C4"/>
    <w:rsid w:val="00EE5E12"/>
    <w:rsid w:val="00EE5E54"/>
    <w:rsid w:val="00EE6911"/>
    <w:rsid w:val="00EE6D1C"/>
    <w:rsid w:val="00EF0DE2"/>
    <w:rsid w:val="00EF1178"/>
    <w:rsid w:val="00EF2788"/>
    <w:rsid w:val="00EF2B8D"/>
    <w:rsid w:val="00EF392A"/>
    <w:rsid w:val="00EF3C14"/>
    <w:rsid w:val="00EF3FCB"/>
    <w:rsid w:val="00EF4755"/>
    <w:rsid w:val="00F005E0"/>
    <w:rsid w:val="00F024A2"/>
    <w:rsid w:val="00F027CF"/>
    <w:rsid w:val="00F04507"/>
    <w:rsid w:val="00F04D3F"/>
    <w:rsid w:val="00F05143"/>
    <w:rsid w:val="00F06ADF"/>
    <w:rsid w:val="00F10D7F"/>
    <w:rsid w:val="00F118A9"/>
    <w:rsid w:val="00F12C6F"/>
    <w:rsid w:val="00F13078"/>
    <w:rsid w:val="00F20350"/>
    <w:rsid w:val="00F23912"/>
    <w:rsid w:val="00F23B48"/>
    <w:rsid w:val="00F269EB"/>
    <w:rsid w:val="00F27F8C"/>
    <w:rsid w:val="00F302BF"/>
    <w:rsid w:val="00F333B8"/>
    <w:rsid w:val="00F347B6"/>
    <w:rsid w:val="00F367B0"/>
    <w:rsid w:val="00F376BF"/>
    <w:rsid w:val="00F37E0A"/>
    <w:rsid w:val="00F4084D"/>
    <w:rsid w:val="00F42C0A"/>
    <w:rsid w:val="00F4649B"/>
    <w:rsid w:val="00F51365"/>
    <w:rsid w:val="00F5252B"/>
    <w:rsid w:val="00F54AE7"/>
    <w:rsid w:val="00F55651"/>
    <w:rsid w:val="00F55744"/>
    <w:rsid w:val="00F55BB4"/>
    <w:rsid w:val="00F56E00"/>
    <w:rsid w:val="00F60236"/>
    <w:rsid w:val="00F6183A"/>
    <w:rsid w:val="00F61B1F"/>
    <w:rsid w:val="00F62BA3"/>
    <w:rsid w:val="00F64F47"/>
    <w:rsid w:val="00F650DB"/>
    <w:rsid w:val="00F65478"/>
    <w:rsid w:val="00F70AF1"/>
    <w:rsid w:val="00F7169C"/>
    <w:rsid w:val="00F72F3C"/>
    <w:rsid w:val="00F732EC"/>
    <w:rsid w:val="00F740EE"/>
    <w:rsid w:val="00F74E11"/>
    <w:rsid w:val="00F802D7"/>
    <w:rsid w:val="00F80C94"/>
    <w:rsid w:val="00F80F51"/>
    <w:rsid w:val="00F818AC"/>
    <w:rsid w:val="00F82595"/>
    <w:rsid w:val="00F86093"/>
    <w:rsid w:val="00F8712E"/>
    <w:rsid w:val="00F879EE"/>
    <w:rsid w:val="00F90072"/>
    <w:rsid w:val="00F904F2"/>
    <w:rsid w:val="00F91379"/>
    <w:rsid w:val="00F97608"/>
    <w:rsid w:val="00FA500C"/>
    <w:rsid w:val="00FA64BC"/>
    <w:rsid w:val="00FA7CDC"/>
    <w:rsid w:val="00FB6062"/>
    <w:rsid w:val="00FB6171"/>
    <w:rsid w:val="00FB69AB"/>
    <w:rsid w:val="00FB7A41"/>
    <w:rsid w:val="00FC01B2"/>
    <w:rsid w:val="00FC38A0"/>
    <w:rsid w:val="00FC3E01"/>
    <w:rsid w:val="00FC41EA"/>
    <w:rsid w:val="00FC4A31"/>
    <w:rsid w:val="00FC6AD2"/>
    <w:rsid w:val="00FD0EA0"/>
    <w:rsid w:val="00FD2476"/>
    <w:rsid w:val="00FD6E7D"/>
    <w:rsid w:val="00FD760F"/>
    <w:rsid w:val="00FE1148"/>
    <w:rsid w:val="00FE2E2A"/>
    <w:rsid w:val="00FE38DB"/>
    <w:rsid w:val="00FE42EE"/>
    <w:rsid w:val="00FE52A2"/>
    <w:rsid w:val="00FE5808"/>
    <w:rsid w:val="00FE59F4"/>
    <w:rsid w:val="00FE693F"/>
    <w:rsid w:val="00FE6A0E"/>
    <w:rsid w:val="00FF0A7A"/>
    <w:rsid w:val="00FF0E47"/>
    <w:rsid w:val="00FF2555"/>
    <w:rsid w:val="00FF2CCF"/>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FBE8"/>
  <w15:docId w15:val="{B9DD38C2-26A9-404F-8E89-065B27DAB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22371"/>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593E6D"/>
    <w:pPr>
      <w:keepNext/>
      <w:numPr>
        <w:ilvl w:val="3"/>
        <w:numId w:val="1"/>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593E6D"/>
    <w:rPr>
      <w:rFonts w:ascii="Cambria" w:eastAsia="Times New Roman" w:hAnsi="Cambria"/>
      <w:b/>
      <w:bCs/>
      <w:sz w:val="24"/>
      <w:szCs w:val="28"/>
      <w:lang w:eastAsia="en-US" w:bidi="en-US"/>
    </w:rPr>
  </w:style>
  <w:style w:type="character" w:customStyle="1" w:styleId="Nadpis5Char">
    <w:name w:val="Nadpis 5 Char"/>
    <w:link w:val="Nadpis5"/>
    <w:uiPriority w:val="9"/>
    <w:semiHidden/>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customStyle="1" w:styleId="Nevyeenzmnka1">
    <w:name w:val="Nevyřešená zmínka1"/>
    <w:basedOn w:val="Standardnpsmoodstavce"/>
    <w:uiPriority w:val="99"/>
    <w:semiHidden/>
    <w:unhideWhenUsed/>
    <w:rsid w:val="004674C4"/>
    <w:rPr>
      <w:color w:val="605E5C"/>
      <w:shd w:val="clear" w:color="auto" w:fill="E1DFDD"/>
    </w:rPr>
  </w:style>
  <w:style w:type="character" w:styleId="Sledovanodkaz">
    <w:name w:val="FollowedHyperlink"/>
    <w:basedOn w:val="Standardnpsmoodstavce"/>
    <w:uiPriority w:val="99"/>
    <w:semiHidden/>
    <w:unhideWhenUsed/>
    <w:rsid w:val="00E26A67"/>
    <w:rPr>
      <w:color w:val="800080" w:themeColor="followedHyperlink"/>
      <w:u w:val="single"/>
    </w:rPr>
  </w:style>
  <w:style w:type="paragraph" w:styleId="Bibliografie">
    <w:name w:val="Bibliography"/>
    <w:basedOn w:val="Normln"/>
    <w:next w:val="Normln"/>
    <w:uiPriority w:val="37"/>
    <w:unhideWhenUsed/>
    <w:rsid w:val="001A16B1"/>
  </w:style>
  <w:style w:type="character" w:styleId="Nevyeenzmnka">
    <w:name w:val="Unresolved Mention"/>
    <w:basedOn w:val="Standardnpsmoodstavce"/>
    <w:uiPriority w:val="99"/>
    <w:semiHidden/>
    <w:unhideWhenUsed/>
    <w:rsid w:val="007E5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236212786">
      <w:bodyDiv w:val="1"/>
      <w:marLeft w:val="0"/>
      <w:marRight w:val="0"/>
      <w:marTop w:val="0"/>
      <w:marBottom w:val="0"/>
      <w:divBdr>
        <w:top w:val="none" w:sz="0" w:space="0" w:color="auto"/>
        <w:left w:val="none" w:sz="0" w:space="0" w:color="auto"/>
        <w:bottom w:val="none" w:sz="0" w:space="0" w:color="auto"/>
        <w:right w:val="none" w:sz="0" w:space="0" w:color="auto"/>
      </w:divBdr>
    </w:div>
    <w:div w:id="329019725">
      <w:bodyDiv w:val="1"/>
      <w:marLeft w:val="0"/>
      <w:marRight w:val="0"/>
      <w:marTop w:val="0"/>
      <w:marBottom w:val="0"/>
      <w:divBdr>
        <w:top w:val="none" w:sz="0" w:space="0" w:color="auto"/>
        <w:left w:val="none" w:sz="0" w:space="0" w:color="auto"/>
        <w:bottom w:val="none" w:sz="0" w:space="0" w:color="auto"/>
        <w:right w:val="none" w:sz="0" w:space="0" w:color="auto"/>
      </w:divBdr>
    </w:div>
    <w:div w:id="332874177">
      <w:bodyDiv w:val="1"/>
      <w:marLeft w:val="0"/>
      <w:marRight w:val="0"/>
      <w:marTop w:val="0"/>
      <w:marBottom w:val="0"/>
      <w:divBdr>
        <w:top w:val="none" w:sz="0" w:space="0" w:color="auto"/>
        <w:left w:val="none" w:sz="0" w:space="0" w:color="auto"/>
        <w:bottom w:val="none" w:sz="0" w:space="0" w:color="auto"/>
        <w:right w:val="none" w:sz="0" w:space="0" w:color="auto"/>
      </w:divBdr>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67264870">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388186890">
      <w:bodyDiv w:val="1"/>
      <w:marLeft w:val="0"/>
      <w:marRight w:val="0"/>
      <w:marTop w:val="0"/>
      <w:marBottom w:val="0"/>
      <w:divBdr>
        <w:top w:val="none" w:sz="0" w:space="0" w:color="auto"/>
        <w:left w:val="none" w:sz="0" w:space="0" w:color="auto"/>
        <w:bottom w:val="none" w:sz="0" w:space="0" w:color="auto"/>
        <w:right w:val="none" w:sz="0" w:space="0" w:color="auto"/>
      </w:divBdr>
    </w:div>
    <w:div w:id="389038524">
      <w:bodyDiv w:val="1"/>
      <w:marLeft w:val="0"/>
      <w:marRight w:val="0"/>
      <w:marTop w:val="0"/>
      <w:marBottom w:val="0"/>
      <w:divBdr>
        <w:top w:val="none" w:sz="0" w:space="0" w:color="auto"/>
        <w:left w:val="none" w:sz="0" w:space="0" w:color="auto"/>
        <w:bottom w:val="none" w:sz="0" w:space="0" w:color="auto"/>
        <w:right w:val="none" w:sz="0" w:space="0" w:color="auto"/>
      </w:divBdr>
    </w:div>
    <w:div w:id="565145446">
      <w:bodyDiv w:val="1"/>
      <w:marLeft w:val="0"/>
      <w:marRight w:val="0"/>
      <w:marTop w:val="0"/>
      <w:marBottom w:val="0"/>
      <w:divBdr>
        <w:top w:val="none" w:sz="0" w:space="0" w:color="auto"/>
        <w:left w:val="none" w:sz="0" w:space="0" w:color="auto"/>
        <w:bottom w:val="none" w:sz="0" w:space="0" w:color="auto"/>
        <w:right w:val="none" w:sz="0" w:space="0" w:color="auto"/>
      </w:divBdr>
    </w:div>
    <w:div w:id="613633441">
      <w:bodyDiv w:val="1"/>
      <w:marLeft w:val="0"/>
      <w:marRight w:val="0"/>
      <w:marTop w:val="0"/>
      <w:marBottom w:val="0"/>
      <w:divBdr>
        <w:top w:val="none" w:sz="0" w:space="0" w:color="auto"/>
        <w:left w:val="none" w:sz="0" w:space="0" w:color="auto"/>
        <w:bottom w:val="none" w:sz="0" w:space="0" w:color="auto"/>
        <w:right w:val="none" w:sz="0" w:space="0" w:color="auto"/>
      </w:divBdr>
    </w:div>
    <w:div w:id="743407205">
      <w:bodyDiv w:val="1"/>
      <w:marLeft w:val="0"/>
      <w:marRight w:val="0"/>
      <w:marTop w:val="0"/>
      <w:marBottom w:val="0"/>
      <w:divBdr>
        <w:top w:val="none" w:sz="0" w:space="0" w:color="auto"/>
        <w:left w:val="none" w:sz="0" w:space="0" w:color="auto"/>
        <w:bottom w:val="none" w:sz="0" w:space="0" w:color="auto"/>
        <w:right w:val="none" w:sz="0" w:space="0" w:color="auto"/>
      </w:divBdr>
    </w:div>
    <w:div w:id="778992597">
      <w:bodyDiv w:val="1"/>
      <w:marLeft w:val="0"/>
      <w:marRight w:val="0"/>
      <w:marTop w:val="0"/>
      <w:marBottom w:val="0"/>
      <w:divBdr>
        <w:top w:val="none" w:sz="0" w:space="0" w:color="auto"/>
        <w:left w:val="none" w:sz="0" w:space="0" w:color="auto"/>
        <w:bottom w:val="none" w:sz="0" w:space="0" w:color="auto"/>
        <w:right w:val="none" w:sz="0" w:space="0" w:color="auto"/>
      </w:divBdr>
    </w:div>
    <w:div w:id="793865703">
      <w:bodyDiv w:val="1"/>
      <w:marLeft w:val="0"/>
      <w:marRight w:val="0"/>
      <w:marTop w:val="0"/>
      <w:marBottom w:val="0"/>
      <w:divBdr>
        <w:top w:val="none" w:sz="0" w:space="0" w:color="auto"/>
        <w:left w:val="none" w:sz="0" w:space="0" w:color="auto"/>
        <w:bottom w:val="none" w:sz="0" w:space="0" w:color="auto"/>
        <w:right w:val="none" w:sz="0" w:space="0" w:color="auto"/>
      </w:divBdr>
    </w:div>
    <w:div w:id="822552053">
      <w:bodyDiv w:val="1"/>
      <w:marLeft w:val="0"/>
      <w:marRight w:val="0"/>
      <w:marTop w:val="0"/>
      <w:marBottom w:val="0"/>
      <w:divBdr>
        <w:top w:val="none" w:sz="0" w:space="0" w:color="auto"/>
        <w:left w:val="none" w:sz="0" w:space="0" w:color="auto"/>
        <w:bottom w:val="none" w:sz="0" w:space="0" w:color="auto"/>
        <w:right w:val="none" w:sz="0" w:space="0" w:color="auto"/>
      </w:divBdr>
    </w:div>
    <w:div w:id="969213483">
      <w:bodyDiv w:val="1"/>
      <w:marLeft w:val="0"/>
      <w:marRight w:val="0"/>
      <w:marTop w:val="0"/>
      <w:marBottom w:val="0"/>
      <w:divBdr>
        <w:top w:val="none" w:sz="0" w:space="0" w:color="auto"/>
        <w:left w:val="none" w:sz="0" w:space="0" w:color="auto"/>
        <w:bottom w:val="none" w:sz="0" w:space="0" w:color="auto"/>
        <w:right w:val="none" w:sz="0" w:space="0" w:color="auto"/>
      </w:divBdr>
    </w:div>
    <w:div w:id="978456368">
      <w:bodyDiv w:val="1"/>
      <w:marLeft w:val="0"/>
      <w:marRight w:val="0"/>
      <w:marTop w:val="0"/>
      <w:marBottom w:val="0"/>
      <w:divBdr>
        <w:top w:val="none" w:sz="0" w:space="0" w:color="auto"/>
        <w:left w:val="none" w:sz="0" w:space="0" w:color="auto"/>
        <w:bottom w:val="none" w:sz="0" w:space="0" w:color="auto"/>
        <w:right w:val="none" w:sz="0" w:space="0" w:color="auto"/>
      </w:divBdr>
    </w:div>
    <w:div w:id="990333151">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20504103">
      <w:bodyDiv w:val="1"/>
      <w:marLeft w:val="0"/>
      <w:marRight w:val="0"/>
      <w:marTop w:val="0"/>
      <w:marBottom w:val="0"/>
      <w:divBdr>
        <w:top w:val="none" w:sz="0" w:space="0" w:color="auto"/>
        <w:left w:val="none" w:sz="0" w:space="0" w:color="auto"/>
        <w:bottom w:val="none" w:sz="0" w:space="0" w:color="auto"/>
        <w:right w:val="none" w:sz="0" w:space="0" w:color="auto"/>
      </w:divBdr>
    </w:div>
    <w:div w:id="1389915361">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415710636">
      <w:bodyDiv w:val="1"/>
      <w:marLeft w:val="0"/>
      <w:marRight w:val="0"/>
      <w:marTop w:val="0"/>
      <w:marBottom w:val="0"/>
      <w:divBdr>
        <w:top w:val="none" w:sz="0" w:space="0" w:color="auto"/>
        <w:left w:val="none" w:sz="0" w:space="0" w:color="auto"/>
        <w:bottom w:val="none" w:sz="0" w:space="0" w:color="auto"/>
        <w:right w:val="none" w:sz="0" w:space="0" w:color="auto"/>
      </w:divBdr>
    </w:div>
    <w:div w:id="1477525322">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97783074">
      <w:bodyDiv w:val="1"/>
      <w:marLeft w:val="0"/>
      <w:marRight w:val="0"/>
      <w:marTop w:val="0"/>
      <w:marBottom w:val="0"/>
      <w:divBdr>
        <w:top w:val="none" w:sz="0" w:space="0" w:color="auto"/>
        <w:left w:val="none" w:sz="0" w:space="0" w:color="auto"/>
        <w:bottom w:val="none" w:sz="0" w:space="0" w:color="auto"/>
        <w:right w:val="none" w:sz="0" w:space="0" w:color="auto"/>
      </w:divBdr>
    </w:div>
    <w:div w:id="1614748011">
      <w:bodyDiv w:val="1"/>
      <w:marLeft w:val="0"/>
      <w:marRight w:val="0"/>
      <w:marTop w:val="0"/>
      <w:marBottom w:val="0"/>
      <w:divBdr>
        <w:top w:val="none" w:sz="0" w:space="0" w:color="auto"/>
        <w:left w:val="none" w:sz="0" w:space="0" w:color="auto"/>
        <w:bottom w:val="none" w:sz="0" w:space="0" w:color="auto"/>
        <w:right w:val="none" w:sz="0" w:space="0" w:color="auto"/>
      </w:divBdr>
    </w:div>
    <w:div w:id="1646155800">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37320353">
      <w:bodyDiv w:val="1"/>
      <w:marLeft w:val="0"/>
      <w:marRight w:val="0"/>
      <w:marTop w:val="0"/>
      <w:marBottom w:val="0"/>
      <w:divBdr>
        <w:top w:val="none" w:sz="0" w:space="0" w:color="auto"/>
        <w:left w:val="none" w:sz="0" w:space="0" w:color="auto"/>
        <w:bottom w:val="none" w:sz="0" w:space="0" w:color="auto"/>
        <w:right w:val="none" w:sz="0" w:space="0" w:color="auto"/>
      </w:divBdr>
    </w:div>
    <w:div w:id="1750806974">
      <w:bodyDiv w:val="1"/>
      <w:marLeft w:val="0"/>
      <w:marRight w:val="0"/>
      <w:marTop w:val="0"/>
      <w:marBottom w:val="0"/>
      <w:divBdr>
        <w:top w:val="none" w:sz="0" w:space="0" w:color="auto"/>
        <w:left w:val="none" w:sz="0" w:space="0" w:color="auto"/>
        <w:bottom w:val="none" w:sz="0" w:space="0" w:color="auto"/>
        <w:right w:val="none" w:sz="0" w:space="0" w:color="auto"/>
      </w:divBdr>
    </w:div>
    <w:div w:id="1809056343">
      <w:bodyDiv w:val="1"/>
      <w:marLeft w:val="0"/>
      <w:marRight w:val="0"/>
      <w:marTop w:val="0"/>
      <w:marBottom w:val="0"/>
      <w:divBdr>
        <w:top w:val="none" w:sz="0" w:space="0" w:color="auto"/>
        <w:left w:val="none" w:sz="0" w:space="0" w:color="auto"/>
        <w:bottom w:val="none" w:sz="0" w:space="0" w:color="auto"/>
        <w:right w:val="none" w:sz="0" w:space="0" w:color="auto"/>
      </w:divBdr>
    </w:div>
    <w:div w:id="1818644329">
      <w:bodyDiv w:val="1"/>
      <w:marLeft w:val="0"/>
      <w:marRight w:val="0"/>
      <w:marTop w:val="0"/>
      <w:marBottom w:val="0"/>
      <w:divBdr>
        <w:top w:val="none" w:sz="0" w:space="0" w:color="auto"/>
        <w:left w:val="none" w:sz="0" w:space="0" w:color="auto"/>
        <w:bottom w:val="none" w:sz="0" w:space="0" w:color="auto"/>
        <w:right w:val="none" w:sz="0" w:space="0" w:color="auto"/>
      </w:divBdr>
    </w:div>
    <w:div w:id="1953781849">
      <w:bodyDiv w:val="1"/>
      <w:marLeft w:val="0"/>
      <w:marRight w:val="0"/>
      <w:marTop w:val="0"/>
      <w:marBottom w:val="0"/>
      <w:divBdr>
        <w:top w:val="none" w:sz="0" w:space="0" w:color="auto"/>
        <w:left w:val="none" w:sz="0" w:space="0" w:color="auto"/>
        <w:bottom w:val="none" w:sz="0" w:space="0" w:color="auto"/>
        <w:right w:val="none" w:sz="0" w:space="0" w:color="auto"/>
      </w:divBdr>
    </w:div>
    <w:div w:id="2003199549">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pypl.github.io/PYPL.html" TargetMode="External"/><Relationship Id="rId47" Type="http://schemas.openxmlformats.org/officeDocument/2006/relationships/hyperlink" Target="https://github.com/plotly/plotly.py"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6.png"/><Relationship Id="rId107" Type="http://schemas.openxmlformats.org/officeDocument/2006/relationships/footer" Target="footer4.xml"/><Relationship Id="rId11" Type="http://schemas.openxmlformats.org/officeDocument/2006/relationships/image" Target="media/image1.png"/><Relationship Id="rId32" Type="http://schemas.openxmlformats.org/officeDocument/2006/relationships/hyperlink" Target="https://www.python-graph-gallery.com/" TargetMode="External"/><Relationship Id="rId37" Type="http://schemas.openxmlformats.org/officeDocument/2006/relationships/hyperlink" Target="https://panel.holoviz.org/api/index.html"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header" Target="header7.xml"/><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www.eia.gov/international/data/world" TargetMode="External"/><Relationship Id="rId27" Type="http://schemas.openxmlformats.org/officeDocument/2006/relationships/image" Target="media/image16.png"/><Relationship Id="rId43" Type="http://schemas.openxmlformats.org/officeDocument/2006/relationships/hyperlink" Target="https://pypi.org/" TargetMode="External"/><Relationship Id="rId48" Type="http://schemas.openxmlformats.org/officeDocument/2006/relationships/header" Target="header2.xml"/><Relationship Id="rId64" Type="http://schemas.openxmlformats.org/officeDocument/2006/relationships/image" Target="media/image30.png"/><Relationship Id="rId69" Type="http://schemas.openxmlformats.org/officeDocument/2006/relationships/header" Target="header6.xm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matplotlib.org/stable/index.html" TargetMode="External"/><Relationship Id="rId38" Type="http://schemas.openxmlformats.org/officeDocument/2006/relationships/hyperlink" Target="https://dash.plotly.com/reference" TargetMode="External"/><Relationship Id="rId59" Type="http://schemas.openxmlformats.org/officeDocument/2006/relationships/image" Target="media/image26.png"/><Relationship Id="rId103" Type="http://schemas.openxmlformats.org/officeDocument/2006/relationships/image" Target="media/image64.png"/><Relationship Id="rId108" Type="http://schemas.openxmlformats.org/officeDocument/2006/relationships/fontTable" Target="fontTable.xml"/><Relationship Id="rId54" Type="http://schemas.openxmlformats.org/officeDocument/2006/relationships/image" Target="media/image21.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4.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naturalearthdata.com/" TargetMode="External"/><Relationship Id="rId49" Type="http://schemas.openxmlformats.org/officeDocument/2006/relationships/footer" Target="footer3.xml"/><Relationship Id="rId57" Type="http://schemas.openxmlformats.org/officeDocument/2006/relationships/image" Target="media/image24.png"/><Relationship Id="rId106" Type="http://schemas.openxmlformats.org/officeDocument/2006/relationships/header" Target="header12.xml"/><Relationship Id="rId10" Type="http://schemas.openxmlformats.org/officeDocument/2006/relationships/footer" Target="footer2.xml"/><Relationship Id="rId31" Type="http://schemas.openxmlformats.org/officeDocument/2006/relationships/hyperlink" Target="https://jakevdp.github.io/PythonDataScienceHandbook/" TargetMode="External"/><Relationship Id="rId44" Type="http://schemas.openxmlformats.org/officeDocument/2006/relationships/hyperlink" Target="https://github.com/altair-viz/altair" TargetMode="External"/><Relationship Id="rId52" Type="http://schemas.openxmlformats.org/officeDocument/2006/relationships/header" Target="header4.xm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eader" Target="header8.xml"/><Relationship Id="rId94" Type="http://schemas.openxmlformats.org/officeDocument/2006/relationships/header" Target="header9.xm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kaggle.com/datasets/lobosi/c02-emission-by-countrys-grouth-and-population" TargetMode="External"/><Relationship Id="rId109" Type="http://schemas.openxmlformats.org/officeDocument/2006/relationships/theme" Target="theme/theme1.xml"/><Relationship Id="rId34" Type="http://schemas.openxmlformats.org/officeDocument/2006/relationships/hyperlink" Target="https://plotly.com/python-api-reference/" TargetMode="External"/><Relationship Id="rId50" Type="http://schemas.openxmlformats.org/officeDocument/2006/relationships/hyperlink" Target="https://github.com/GlummixX/Bachelor_thesis" TargetMode="External"/><Relationship Id="rId55" Type="http://schemas.openxmlformats.org/officeDocument/2006/relationships/image" Target="media/image22.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db.czso.cz/vdbvo2/faces/index.jsf?page=vystup-objekt&amp;z=T&amp;f=TABULKA&amp;pvo=ZAM01-A&amp;skupId=426&amp;katalog=30853&amp;&amp;c=v3~8__RP2017&amp;str=v178&amp;kodjaz=203" TargetMode="External"/><Relationship Id="rId45" Type="http://schemas.openxmlformats.org/officeDocument/2006/relationships/hyperlink" Target="https://github.com/matplotlib/matplotlib" TargetMode="External"/><Relationship Id="rId66" Type="http://schemas.openxmlformats.org/officeDocument/2006/relationships/image" Target="media/image32.png"/><Relationship Id="rId87" Type="http://schemas.openxmlformats.org/officeDocument/2006/relationships/image" Target="media/image50.png"/><Relationship Id="rId61" Type="http://schemas.openxmlformats.org/officeDocument/2006/relationships/header" Target="header5.xml"/><Relationship Id="rId82"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hyperlink" Target="https://altair-viz.github.io/" TargetMode="External"/><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header" Target="header3.xml"/><Relationship Id="rId72" Type="http://schemas.openxmlformats.org/officeDocument/2006/relationships/image" Target="media/image37.png"/><Relationship Id="rId93" Type="http://schemas.openxmlformats.org/officeDocument/2006/relationships/image" Target="media/image56.png"/><Relationship Id="rId98" Type="http://schemas.openxmlformats.org/officeDocument/2006/relationships/header" Target="header10.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github.com/vega/vega" TargetMode="External"/><Relationship Id="rId67"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hyperlink" Target="http://www.tiobe.com" TargetMode="External"/><Relationship Id="rId62" Type="http://schemas.openxmlformats.org/officeDocument/2006/relationships/image" Target="media/image28.png"/><Relationship Id="rId83" Type="http://schemas.openxmlformats.org/officeDocument/2006/relationships/image" Target="media/image47.png"/><Relationship Id="rId88"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ommander%20Glum\Desktop\BC_PRAC\&#352;ablona%20_v3%20(2).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BD7067-71C2-4F97-8516-D89B924EA65F}">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9EDEFCD3-959D-44E1-BC6D-F10CA19B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 (2).dotx</Template>
  <TotalTime>4748</TotalTime>
  <Pages>49</Pages>
  <Words>4470</Words>
  <Characters>25482</Characters>
  <Application>Microsoft Office Word</Application>
  <DocSecurity>0</DocSecurity>
  <Lines>212</Lines>
  <Paragraphs>59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UHK</Company>
  <LinksUpToDate>false</LinksUpToDate>
  <CharactersWithSpaces>29893</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Kolář Matěj</dc:creator>
  <cp:lastModifiedBy>Kolář Matěj</cp:lastModifiedBy>
  <cp:revision>444</cp:revision>
  <cp:lastPrinted>2023-04-09T13:43:00Z</cp:lastPrinted>
  <dcterms:created xsi:type="dcterms:W3CDTF">2022-09-17T08:55:00Z</dcterms:created>
  <dcterms:modified xsi:type="dcterms:W3CDTF">2023-04-09T14:25:00Z</dcterms:modified>
</cp:coreProperties>
</file>